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17D3C516" w14:textId="77777777" w:rsidTr="002A634A">
        <w:trPr>
          <w:trHeight w:val="1152"/>
        </w:trPr>
        <w:tc>
          <w:tcPr>
            <w:tcW w:w="10080" w:type="dxa"/>
            <w:gridSpan w:val="3"/>
            <w:vAlign w:val="center"/>
          </w:tcPr>
          <w:bookmarkStart w:id="0" w:name="_Toc800529"/>
          <w:p w14:paraId="709178CA" w14:textId="433D124E" w:rsidR="005854DB" w:rsidRPr="005854DB" w:rsidRDefault="00634989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46B8D47FD1D947EAA4899EC7D28E3BEA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 w:rsidR="009B3416">
                  <w:t>Recognizing Masked Faces</w:t>
                </w:r>
              </w:sdtContent>
            </w:sdt>
          </w:p>
        </w:tc>
      </w:tr>
      <w:tr w:rsidR="005854DB" w:rsidRPr="0092125E" w14:paraId="68C0767F" w14:textId="77777777" w:rsidTr="002A634A">
        <w:trPr>
          <w:trHeight w:val="144"/>
        </w:trPr>
        <w:tc>
          <w:tcPr>
            <w:tcW w:w="1552" w:type="dxa"/>
            <w:shd w:val="clear" w:color="auto" w:fill="auto"/>
          </w:tcPr>
          <w:p w14:paraId="323C9F74" w14:textId="77777777" w:rsidR="005854DB" w:rsidRPr="0092125E" w:rsidRDefault="005854DB" w:rsidP="00634989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7374" w:type="dxa"/>
            <w:shd w:val="clear" w:color="auto" w:fill="F0CDA1" w:themeFill="accent1"/>
            <w:vAlign w:val="center"/>
          </w:tcPr>
          <w:p w14:paraId="5ABE0366" w14:textId="77777777" w:rsidR="005854DB" w:rsidRPr="0092125E" w:rsidRDefault="005854DB" w:rsidP="00634989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154" w:type="dxa"/>
            <w:shd w:val="clear" w:color="auto" w:fill="auto"/>
          </w:tcPr>
          <w:p w14:paraId="46954D3A" w14:textId="77777777" w:rsidR="005854DB" w:rsidRPr="0092125E" w:rsidRDefault="005854DB" w:rsidP="00634989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12FA1964" w14:textId="77777777" w:rsidTr="002A634A">
        <w:trPr>
          <w:trHeight w:val="1332"/>
        </w:trPr>
        <w:tc>
          <w:tcPr>
            <w:tcW w:w="1008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D7977C3157D94986BE68977D1EA9ED8A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Content>
              <w:p w14:paraId="3A8ECA77" w14:textId="0EC96A7A" w:rsidR="005854DB" w:rsidRPr="005854DB" w:rsidRDefault="009B3416" w:rsidP="005854DB">
                <w:pPr>
                  <w:pStyle w:val="Subtitle"/>
                </w:pPr>
                <w:r>
                  <w:t>ICPBL Project - Introduction to AI</w:t>
                </w:r>
              </w:p>
            </w:sdtContent>
          </w:sdt>
        </w:tc>
      </w:tr>
    </w:tbl>
    <w:bookmarkEnd w:id="0"/>
    <w:p w14:paraId="160C28DB" w14:textId="656D31E6" w:rsidR="002A634A" w:rsidRPr="002A634A" w:rsidRDefault="002A634A" w:rsidP="002A634A">
      <w:pPr>
        <w:pStyle w:val="Heading1"/>
        <w:rPr>
          <w:sz w:val="22"/>
          <w:szCs w:val="22"/>
        </w:rPr>
      </w:pPr>
      <w:r>
        <w:rPr>
          <w:sz w:val="22"/>
          <w:szCs w:val="22"/>
        </w:rPr>
        <w:t>ResNet50</w:t>
      </w:r>
    </w:p>
    <w:p w14:paraId="070CC52D" w14:textId="47189B57" w:rsidR="002F5F91" w:rsidRPr="00413CB8" w:rsidRDefault="00D52058" w:rsidP="00413CB8">
      <w:pPr>
        <w:jc w:val="both"/>
        <w:rPr>
          <w:sz w:val="22"/>
          <w:szCs w:val="20"/>
        </w:rPr>
      </w:pPr>
      <w:r w:rsidRPr="00413CB8">
        <w:rPr>
          <w:sz w:val="22"/>
          <w:szCs w:val="20"/>
        </w:rPr>
        <w:t>For this project, we used ResNet50 architecture as a basis for our CNN. The diagram below illustrates its basic structure</w:t>
      </w:r>
      <w:r w:rsidRPr="00413CB8">
        <w:rPr>
          <w:sz w:val="22"/>
          <w:szCs w:val="20"/>
        </w:rPr>
        <w:t xml:space="preserve">, having </w:t>
      </w:r>
      <w:r w:rsidRPr="00413CB8">
        <w:rPr>
          <w:sz w:val="22"/>
          <w:szCs w:val="20"/>
        </w:rPr>
        <w:t xml:space="preserve">48 </w:t>
      </w:r>
      <w:r w:rsidRPr="00413CB8">
        <w:rPr>
          <w:sz w:val="22"/>
          <w:szCs w:val="20"/>
        </w:rPr>
        <w:t>c</w:t>
      </w:r>
      <w:r w:rsidRPr="00413CB8">
        <w:rPr>
          <w:sz w:val="22"/>
          <w:szCs w:val="20"/>
        </w:rPr>
        <w:t xml:space="preserve">onvolution layers along with </w:t>
      </w:r>
      <w:r w:rsidR="00413CB8" w:rsidRPr="00413CB8">
        <w:rPr>
          <w:sz w:val="22"/>
          <w:szCs w:val="20"/>
        </w:rPr>
        <w:t xml:space="preserve">1 </w:t>
      </w:r>
      <w:r w:rsidRPr="00413CB8">
        <w:rPr>
          <w:sz w:val="22"/>
          <w:szCs w:val="20"/>
        </w:rPr>
        <w:t>MaxPool and 1 Average Pool layer</w:t>
      </w:r>
      <w:r w:rsidR="00413CB8" w:rsidRPr="00413CB8">
        <w:rPr>
          <w:sz w:val="22"/>
          <w:szCs w:val="20"/>
        </w:rPr>
        <w:t>:</w:t>
      </w:r>
    </w:p>
    <w:p w14:paraId="66208A48" w14:textId="64C555A5" w:rsidR="008B470A" w:rsidRPr="008B470A" w:rsidRDefault="002A634A" w:rsidP="002F5F91">
      <w:pPr>
        <w:jc w:val="both"/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547D6CDE" wp14:editId="514D57B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491230" cy="2677795"/>
            <wp:effectExtent l="0" t="0" r="0" b="8255"/>
            <wp:wrapTight wrapText="bothSides">
              <wp:wrapPolygon edited="0">
                <wp:start x="0" y="0"/>
                <wp:lineTo x="0" y="21513"/>
                <wp:lineTo x="21451" y="21513"/>
                <wp:lineTo x="2145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267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A22" w:rsidRPr="001D7A22">
        <w:rPr>
          <w:sz w:val="22"/>
          <w:szCs w:val="20"/>
        </w:rPr>
        <w:t xml:space="preserve">It starts with a </w:t>
      </w:r>
      <w:r w:rsidR="00DC1485" w:rsidRPr="001D7A22">
        <w:rPr>
          <w:sz w:val="22"/>
          <w:szCs w:val="20"/>
        </w:rPr>
        <w:t>convolution</w:t>
      </w:r>
      <w:r w:rsidR="008B470A" w:rsidRPr="008B470A">
        <w:rPr>
          <w:sz w:val="22"/>
          <w:szCs w:val="20"/>
        </w:rPr>
        <w:t xml:space="preserve"> with a kernel size of 7 * 7</w:t>
      </w:r>
      <w:r w:rsidR="00E10825">
        <w:rPr>
          <w:sz w:val="22"/>
          <w:szCs w:val="20"/>
        </w:rPr>
        <w:t xml:space="preserve">, using </w:t>
      </w:r>
      <w:r w:rsidR="008B470A" w:rsidRPr="008B470A">
        <w:rPr>
          <w:sz w:val="22"/>
          <w:szCs w:val="20"/>
        </w:rPr>
        <w:t>64 different kernels with stride of size 2</w:t>
      </w:r>
      <w:r w:rsidR="00E10825">
        <w:rPr>
          <w:sz w:val="22"/>
          <w:szCs w:val="20"/>
        </w:rPr>
        <w:t xml:space="preserve">. Then, </w:t>
      </w:r>
      <w:r w:rsidR="008B470A" w:rsidRPr="008B470A">
        <w:rPr>
          <w:sz w:val="22"/>
          <w:szCs w:val="20"/>
        </w:rPr>
        <w:t xml:space="preserve">we see </w:t>
      </w:r>
      <w:r w:rsidR="00455CD4" w:rsidRPr="001D7A22">
        <w:rPr>
          <w:sz w:val="22"/>
          <w:szCs w:val="20"/>
        </w:rPr>
        <w:t>normalization, activation</w:t>
      </w:r>
      <w:r w:rsidR="00DC1485" w:rsidRPr="001D7A22">
        <w:rPr>
          <w:sz w:val="22"/>
          <w:szCs w:val="20"/>
        </w:rPr>
        <w:t>,</w:t>
      </w:r>
      <w:r w:rsidR="00B052DE" w:rsidRPr="001D7A22">
        <w:rPr>
          <w:sz w:val="22"/>
          <w:szCs w:val="20"/>
        </w:rPr>
        <w:t xml:space="preserve"> and</w:t>
      </w:r>
      <w:r w:rsidR="00DC1485" w:rsidRPr="001D7A22">
        <w:rPr>
          <w:sz w:val="22"/>
          <w:szCs w:val="20"/>
        </w:rPr>
        <w:t xml:space="preserve"> max-pooling</w:t>
      </w:r>
      <w:r w:rsidR="008B470A" w:rsidRPr="008B470A">
        <w:rPr>
          <w:sz w:val="22"/>
          <w:szCs w:val="20"/>
        </w:rPr>
        <w:t xml:space="preserve"> </w:t>
      </w:r>
      <w:r w:rsidR="00E10825">
        <w:rPr>
          <w:sz w:val="22"/>
          <w:szCs w:val="20"/>
        </w:rPr>
        <w:t xml:space="preserve">layers </w:t>
      </w:r>
      <w:r w:rsidR="00B052DE" w:rsidRPr="001D7A22">
        <w:rPr>
          <w:sz w:val="22"/>
          <w:szCs w:val="20"/>
        </w:rPr>
        <w:t>(</w:t>
      </w:r>
      <w:r w:rsidR="009D785D" w:rsidRPr="001D7A22">
        <w:rPr>
          <w:sz w:val="22"/>
          <w:szCs w:val="20"/>
        </w:rPr>
        <w:t>s</w:t>
      </w:r>
      <w:r w:rsidR="008B470A" w:rsidRPr="008B470A">
        <w:rPr>
          <w:sz w:val="22"/>
          <w:szCs w:val="20"/>
        </w:rPr>
        <w:t>tride size of 2</w:t>
      </w:r>
      <w:r w:rsidR="00B052DE" w:rsidRPr="001D7A22">
        <w:rPr>
          <w:sz w:val="22"/>
          <w:szCs w:val="20"/>
        </w:rPr>
        <w:t xml:space="preserve"> and kernel size 3*3)</w:t>
      </w:r>
      <w:r w:rsidR="00E10825">
        <w:rPr>
          <w:sz w:val="22"/>
          <w:szCs w:val="20"/>
        </w:rPr>
        <w:t>.</w:t>
      </w:r>
    </w:p>
    <w:p w14:paraId="74CEA028" w14:textId="472E38FD" w:rsidR="002F5F91" w:rsidRDefault="006A0642" w:rsidP="001D7A22">
      <w:pPr>
        <w:jc w:val="both"/>
        <w:rPr>
          <w:sz w:val="22"/>
          <w:szCs w:val="20"/>
        </w:rPr>
      </w:pPr>
      <w:r>
        <w:rPr>
          <w:sz w:val="22"/>
          <w:szCs w:val="20"/>
        </w:rPr>
        <w:t xml:space="preserve">Then we find the first </w:t>
      </w:r>
      <w:r w:rsidRPr="001D7A22">
        <w:rPr>
          <w:sz w:val="22"/>
          <w:szCs w:val="20"/>
        </w:rPr>
        <w:t>conv_block</w:t>
      </w:r>
      <w:r>
        <w:rPr>
          <w:sz w:val="22"/>
          <w:szCs w:val="20"/>
        </w:rPr>
        <w:t>. It</w:t>
      </w:r>
      <w:r w:rsidR="008B470A" w:rsidRPr="008B470A">
        <w:rPr>
          <w:sz w:val="22"/>
          <w:szCs w:val="20"/>
        </w:rPr>
        <w:t xml:space="preserve"> is a </w:t>
      </w:r>
      <w:r w:rsidR="000A5C2A">
        <w:rPr>
          <w:sz w:val="22"/>
          <w:szCs w:val="20"/>
        </w:rPr>
        <w:t>succession of 3 convolutions (</w:t>
      </w:r>
      <w:r w:rsidR="008B470A" w:rsidRPr="008B470A">
        <w:rPr>
          <w:sz w:val="22"/>
          <w:szCs w:val="20"/>
        </w:rPr>
        <w:t>1 * 1,64</w:t>
      </w:r>
      <w:r w:rsidR="00D26C2E">
        <w:rPr>
          <w:sz w:val="22"/>
          <w:szCs w:val="20"/>
        </w:rPr>
        <w:t xml:space="preserve"> ;</w:t>
      </w:r>
      <w:r w:rsidR="000A5C2A">
        <w:rPr>
          <w:sz w:val="22"/>
          <w:szCs w:val="20"/>
        </w:rPr>
        <w:t xml:space="preserve"> </w:t>
      </w:r>
      <w:r w:rsidR="008B470A" w:rsidRPr="008B470A">
        <w:rPr>
          <w:sz w:val="22"/>
          <w:szCs w:val="20"/>
        </w:rPr>
        <w:t>3 * 3,64</w:t>
      </w:r>
      <w:r w:rsidR="00D26C2E">
        <w:rPr>
          <w:sz w:val="22"/>
          <w:szCs w:val="20"/>
        </w:rPr>
        <w:t xml:space="preserve"> ;</w:t>
      </w:r>
      <w:r w:rsidR="000A5C2A">
        <w:rPr>
          <w:sz w:val="22"/>
          <w:szCs w:val="20"/>
        </w:rPr>
        <w:t xml:space="preserve"> and</w:t>
      </w:r>
      <w:r w:rsidR="008B470A" w:rsidRPr="008B470A">
        <w:rPr>
          <w:sz w:val="22"/>
          <w:szCs w:val="20"/>
        </w:rPr>
        <w:t xml:space="preserve"> 1 * 1,256</w:t>
      </w:r>
      <w:r w:rsidR="000A5C2A">
        <w:rPr>
          <w:sz w:val="22"/>
          <w:szCs w:val="20"/>
        </w:rPr>
        <w:t xml:space="preserve"> </w:t>
      </w:r>
      <w:r w:rsidR="000A5C2A" w:rsidRPr="000A5C2A">
        <w:rPr>
          <w:sz w:val="22"/>
          <w:szCs w:val="20"/>
        </w:rPr>
        <w:t>respectively</w:t>
      </w:r>
      <w:r w:rsidR="000A5C2A">
        <w:rPr>
          <w:sz w:val="22"/>
          <w:szCs w:val="20"/>
        </w:rPr>
        <w:t>), where e</w:t>
      </w:r>
      <w:r w:rsidR="00F86249" w:rsidRPr="001D7A22">
        <w:rPr>
          <w:sz w:val="22"/>
          <w:szCs w:val="20"/>
        </w:rPr>
        <w:t>ach is followed by normalization and activation layers</w:t>
      </w:r>
      <w:r w:rsidR="008B470A" w:rsidRPr="008B470A">
        <w:rPr>
          <w:sz w:val="22"/>
          <w:szCs w:val="20"/>
        </w:rPr>
        <w:t>.</w:t>
      </w:r>
      <w:r w:rsidR="00EE52B1" w:rsidRPr="001D7A22">
        <w:rPr>
          <w:sz w:val="22"/>
          <w:szCs w:val="20"/>
        </w:rPr>
        <w:t xml:space="preserve"> To this, we add</w:t>
      </w:r>
      <w:r w:rsidR="003F7166" w:rsidRPr="001D7A22">
        <w:rPr>
          <w:sz w:val="22"/>
          <w:szCs w:val="20"/>
        </w:rPr>
        <w:t xml:space="preserve"> a skip connection, that uses a 1*1,</w:t>
      </w:r>
      <w:r w:rsidR="00F86249" w:rsidRPr="001D7A22">
        <w:rPr>
          <w:sz w:val="22"/>
          <w:szCs w:val="20"/>
        </w:rPr>
        <w:t xml:space="preserve">64 kernel </w:t>
      </w:r>
      <w:r>
        <w:rPr>
          <w:sz w:val="22"/>
          <w:szCs w:val="20"/>
        </w:rPr>
        <w:t>plus</w:t>
      </w:r>
      <w:r w:rsidR="00F86249" w:rsidRPr="001D7A22">
        <w:rPr>
          <w:sz w:val="22"/>
          <w:szCs w:val="20"/>
        </w:rPr>
        <w:t xml:space="preserve"> normalization on the input of the block.</w:t>
      </w:r>
      <w:r w:rsidR="009D785D" w:rsidRPr="001D7A22">
        <w:rPr>
          <w:sz w:val="22"/>
          <w:szCs w:val="20"/>
        </w:rPr>
        <w:t xml:space="preserve"> It appears in</w:t>
      </w:r>
      <w:r w:rsidR="009D785D" w:rsidRPr="008B470A">
        <w:rPr>
          <w:sz w:val="22"/>
          <w:szCs w:val="20"/>
        </w:rPr>
        <w:t xml:space="preserve"> total </w:t>
      </w:r>
      <w:r w:rsidR="009D785D" w:rsidRPr="001D7A22">
        <w:rPr>
          <w:sz w:val="22"/>
          <w:szCs w:val="20"/>
        </w:rPr>
        <w:t>4</w:t>
      </w:r>
      <w:r w:rsidR="00B10109">
        <w:rPr>
          <w:sz w:val="22"/>
          <w:szCs w:val="20"/>
        </w:rPr>
        <w:t xml:space="preserve"> times</w:t>
      </w:r>
      <w:r w:rsidR="009D785D" w:rsidRPr="008B470A">
        <w:rPr>
          <w:sz w:val="22"/>
          <w:szCs w:val="20"/>
        </w:rPr>
        <w:t xml:space="preserve"> </w:t>
      </w:r>
      <w:r w:rsidR="00B10109">
        <w:rPr>
          <w:sz w:val="22"/>
          <w:szCs w:val="20"/>
        </w:rPr>
        <w:t xml:space="preserve">across the network, </w:t>
      </w:r>
      <w:r w:rsidR="009D785D" w:rsidRPr="008B470A">
        <w:rPr>
          <w:sz w:val="22"/>
          <w:szCs w:val="20"/>
        </w:rPr>
        <w:t>giving us </w:t>
      </w:r>
      <w:r w:rsidR="009D785D" w:rsidRPr="001D7A22">
        <w:rPr>
          <w:sz w:val="22"/>
          <w:szCs w:val="20"/>
        </w:rPr>
        <w:t>12</w:t>
      </w:r>
      <w:r w:rsidR="009D785D" w:rsidRPr="008B470A">
        <w:rPr>
          <w:sz w:val="22"/>
          <w:szCs w:val="20"/>
        </w:rPr>
        <w:t xml:space="preserve"> layers</w:t>
      </w:r>
      <w:r w:rsidR="009D785D" w:rsidRPr="001D7A22">
        <w:rPr>
          <w:sz w:val="22"/>
          <w:szCs w:val="20"/>
        </w:rPr>
        <w:t>.</w:t>
      </w:r>
    </w:p>
    <w:p w14:paraId="534D25DD" w14:textId="77777777" w:rsidR="002A634A" w:rsidRPr="008B470A" w:rsidRDefault="002A634A" w:rsidP="001D7A22">
      <w:pPr>
        <w:jc w:val="both"/>
        <w:rPr>
          <w:sz w:val="22"/>
          <w:szCs w:val="20"/>
        </w:rPr>
      </w:pPr>
    </w:p>
    <w:p w14:paraId="5B3CA69F" w14:textId="173D76C0" w:rsidR="0076071C" w:rsidRDefault="008B470A" w:rsidP="001D7A22">
      <w:pPr>
        <w:jc w:val="both"/>
        <w:rPr>
          <w:sz w:val="22"/>
          <w:szCs w:val="20"/>
        </w:rPr>
      </w:pPr>
      <w:r w:rsidRPr="008B470A">
        <w:rPr>
          <w:sz w:val="22"/>
          <w:szCs w:val="20"/>
        </w:rPr>
        <w:t>Next</w:t>
      </w:r>
      <w:r w:rsidR="00835C16">
        <w:rPr>
          <w:sz w:val="22"/>
          <w:szCs w:val="20"/>
        </w:rPr>
        <w:t>,</w:t>
      </w:r>
      <w:r w:rsidRPr="008B470A">
        <w:rPr>
          <w:sz w:val="22"/>
          <w:szCs w:val="20"/>
        </w:rPr>
        <w:t xml:space="preserve"> we see </w:t>
      </w:r>
      <w:r w:rsidR="00DC1485" w:rsidRPr="001D7A22">
        <w:rPr>
          <w:sz w:val="22"/>
          <w:szCs w:val="20"/>
        </w:rPr>
        <w:t xml:space="preserve">the </w:t>
      </w:r>
      <w:r w:rsidR="00B10109">
        <w:rPr>
          <w:sz w:val="22"/>
          <w:szCs w:val="20"/>
        </w:rPr>
        <w:t>identity block. It also has 3 convolutions, of sizes</w:t>
      </w:r>
      <w:r w:rsidRPr="008B470A">
        <w:rPr>
          <w:sz w:val="22"/>
          <w:szCs w:val="20"/>
        </w:rPr>
        <w:t xml:space="preserve"> 1 * 1,128</w:t>
      </w:r>
      <w:r w:rsidR="00D26C2E">
        <w:rPr>
          <w:sz w:val="22"/>
          <w:szCs w:val="20"/>
        </w:rPr>
        <w:t xml:space="preserve"> ; </w:t>
      </w:r>
      <w:r w:rsidRPr="008B470A">
        <w:rPr>
          <w:sz w:val="22"/>
          <w:szCs w:val="20"/>
        </w:rPr>
        <w:t xml:space="preserve"> 3 * 3,128 and 1 * 1,512</w:t>
      </w:r>
      <w:r w:rsidR="0086407C" w:rsidRPr="001D7A22">
        <w:rPr>
          <w:sz w:val="22"/>
          <w:szCs w:val="20"/>
        </w:rPr>
        <w:t xml:space="preserve">. </w:t>
      </w:r>
      <w:r w:rsidR="0086407C" w:rsidRPr="001D7A22">
        <w:rPr>
          <w:sz w:val="22"/>
          <w:szCs w:val="20"/>
        </w:rPr>
        <w:t xml:space="preserve">Each convolution layer is </w:t>
      </w:r>
      <w:r w:rsidR="00D26C2E">
        <w:rPr>
          <w:sz w:val="22"/>
          <w:szCs w:val="20"/>
        </w:rPr>
        <w:t xml:space="preserve">again </w:t>
      </w:r>
      <w:r w:rsidR="0086407C" w:rsidRPr="001D7A22">
        <w:rPr>
          <w:sz w:val="22"/>
          <w:szCs w:val="20"/>
        </w:rPr>
        <w:t>followed by normalization and activation layers</w:t>
      </w:r>
      <w:r w:rsidR="0086407C" w:rsidRPr="001D7A22">
        <w:rPr>
          <w:sz w:val="22"/>
          <w:szCs w:val="20"/>
        </w:rPr>
        <w:t>. We have a skip connection too, adding to our result the input of the block</w:t>
      </w:r>
      <w:r w:rsidR="005A71DF" w:rsidRPr="001D7A22">
        <w:rPr>
          <w:sz w:val="22"/>
          <w:szCs w:val="20"/>
        </w:rPr>
        <w:t>.</w:t>
      </w:r>
      <w:r w:rsidR="00DC1485" w:rsidRPr="001D7A22">
        <w:rPr>
          <w:sz w:val="22"/>
          <w:szCs w:val="20"/>
        </w:rPr>
        <w:t xml:space="preserve"> The</w:t>
      </w:r>
      <w:r w:rsidR="00383C60">
        <w:rPr>
          <w:sz w:val="22"/>
          <w:szCs w:val="20"/>
        </w:rPr>
        <w:t>se</w:t>
      </w:r>
      <w:r w:rsidR="00DC1485" w:rsidRPr="001D7A22">
        <w:rPr>
          <w:sz w:val="22"/>
          <w:szCs w:val="20"/>
        </w:rPr>
        <w:t xml:space="preserve"> appear</w:t>
      </w:r>
      <w:r w:rsidR="00DC1485" w:rsidRPr="008B470A">
        <w:rPr>
          <w:sz w:val="22"/>
          <w:szCs w:val="20"/>
        </w:rPr>
        <w:t xml:space="preserve"> </w:t>
      </w:r>
      <w:r w:rsidR="00DC1485" w:rsidRPr="001D7A22">
        <w:rPr>
          <w:sz w:val="22"/>
          <w:szCs w:val="20"/>
        </w:rPr>
        <w:t>12</w:t>
      </w:r>
      <w:r w:rsidR="00DC1485" w:rsidRPr="008B470A">
        <w:rPr>
          <w:sz w:val="22"/>
          <w:szCs w:val="20"/>
        </w:rPr>
        <w:t xml:space="preserve"> time</w:t>
      </w:r>
      <w:r w:rsidR="00DC1485" w:rsidRPr="001D7A22">
        <w:rPr>
          <w:sz w:val="22"/>
          <w:szCs w:val="20"/>
        </w:rPr>
        <w:t>s</w:t>
      </w:r>
      <w:r w:rsidR="00383C60">
        <w:rPr>
          <w:sz w:val="22"/>
          <w:szCs w:val="20"/>
        </w:rPr>
        <w:t xml:space="preserve"> in total</w:t>
      </w:r>
      <w:r w:rsidR="00DC1485" w:rsidRPr="001D7A22">
        <w:rPr>
          <w:sz w:val="22"/>
          <w:szCs w:val="20"/>
        </w:rPr>
        <w:t xml:space="preserve">, </w:t>
      </w:r>
      <w:r w:rsidR="00DC1485" w:rsidRPr="008B470A">
        <w:rPr>
          <w:sz w:val="22"/>
          <w:szCs w:val="20"/>
        </w:rPr>
        <w:t>giving us </w:t>
      </w:r>
      <w:r w:rsidR="00DC1485" w:rsidRPr="001D7A22">
        <w:rPr>
          <w:sz w:val="22"/>
          <w:szCs w:val="20"/>
        </w:rPr>
        <w:t>36</w:t>
      </w:r>
      <w:r w:rsidR="00DC1485" w:rsidRPr="008B470A">
        <w:rPr>
          <w:sz w:val="22"/>
          <w:szCs w:val="20"/>
        </w:rPr>
        <w:t xml:space="preserve"> layers </w:t>
      </w:r>
      <w:r w:rsidR="00DC1485" w:rsidRPr="001D7A22">
        <w:rPr>
          <w:sz w:val="22"/>
          <w:szCs w:val="20"/>
        </w:rPr>
        <w:t>total.</w:t>
      </w:r>
      <w:r w:rsidR="002F5F91">
        <w:rPr>
          <w:sz w:val="22"/>
          <w:szCs w:val="20"/>
        </w:rPr>
        <w:t xml:space="preserve"> </w:t>
      </w:r>
      <w:r w:rsidR="00383C60">
        <w:rPr>
          <w:sz w:val="22"/>
          <w:szCs w:val="20"/>
        </w:rPr>
        <w:t>The exact order of succession between conv and identity blocks can be seen in the diagram above.</w:t>
      </w:r>
      <w:r w:rsidR="002A634A">
        <w:rPr>
          <w:sz w:val="22"/>
          <w:szCs w:val="20"/>
        </w:rPr>
        <w:t xml:space="preserve"> </w:t>
      </w:r>
      <w:r w:rsidR="002F5F91">
        <w:rPr>
          <w:sz w:val="22"/>
          <w:szCs w:val="20"/>
        </w:rPr>
        <w:t>Finally,</w:t>
      </w:r>
      <w:r w:rsidRPr="008B470A">
        <w:rPr>
          <w:sz w:val="22"/>
          <w:szCs w:val="20"/>
        </w:rPr>
        <w:t xml:space="preserve"> we </w:t>
      </w:r>
      <w:r w:rsidR="002F5F91">
        <w:rPr>
          <w:sz w:val="22"/>
          <w:szCs w:val="20"/>
        </w:rPr>
        <w:t>apply</w:t>
      </w:r>
      <w:r w:rsidRPr="008B470A">
        <w:rPr>
          <w:sz w:val="22"/>
          <w:szCs w:val="20"/>
        </w:rPr>
        <w:t xml:space="preserve"> average pool</w:t>
      </w:r>
      <w:r w:rsidR="002F5F91">
        <w:rPr>
          <w:sz w:val="22"/>
          <w:szCs w:val="20"/>
        </w:rPr>
        <w:t>ing</w:t>
      </w:r>
      <w:r w:rsidRPr="008B470A">
        <w:rPr>
          <w:sz w:val="22"/>
          <w:szCs w:val="20"/>
        </w:rPr>
        <w:t xml:space="preserve"> and a fully connected layer containing 1</w:t>
      </w:r>
      <w:r w:rsidR="00383C60">
        <w:rPr>
          <w:sz w:val="22"/>
          <w:szCs w:val="20"/>
        </w:rPr>
        <w:t xml:space="preserve"> </w:t>
      </w:r>
      <w:r w:rsidRPr="008B470A">
        <w:rPr>
          <w:sz w:val="22"/>
          <w:szCs w:val="20"/>
        </w:rPr>
        <w:t>node</w:t>
      </w:r>
      <w:r w:rsidR="00383C60">
        <w:rPr>
          <w:sz w:val="22"/>
          <w:szCs w:val="20"/>
        </w:rPr>
        <w:t>. The output value is a</w:t>
      </w:r>
      <w:r w:rsidR="003D495E">
        <w:rPr>
          <w:sz w:val="22"/>
          <w:szCs w:val="20"/>
        </w:rPr>
        <w:t xml:space="preserve"> float</w:t>
      </w:r>
      <w:r w:rsidR="00825B6D">
        <w:rPr>
          <w:sz w:val="22"/>
          <w:szCs w:val="20"/>
        </w:rPr>
        <w:t>ing</w:t>
      </w:r>
      <w:r w:rsidR="003D495E">
        <w:rPr>
          <w:sz w:val="22"/>
          <w:szCs w:val="20"/>
        </w:rPr>
        <w:t xml:space="preserve"> number. </w:t>
      </w:r>
      <w:r w:rsidR="00766580">
        <w:rPr>
          <w:sz w:val="22"/>
          <w:szCs w:val="20"/>
        </w:rPr>
        <w:t>We will only classify a face image as having a mask if the output is positive.</w:t>
      </w:r>
    </w:p>
    <w:p w14:paraId="698F7B5E" w14:textId="0081778D" w:rsidR="00825B6D" w:rsidRPr="00276447" w:rsidRDefault="00825B6D" w:rsidP="00825B6D">
      <w:pPr>
        <w:pStyle w:val="Heading1"/>
        <w:rPr>
          <w:sz w:val="22"/>
          <w:szCs w:val="22"/>
        </w:rPr>
      </w:pPr>
      <w:r w:rsidRPr="00276447">
        <w:rPr>
          <w:sz w:val="22"/>
          <w:szCs w:val="22"/>
        </w:rPr>
        <w:t>Our Data and Results</w:t>
      </w:r>
    </w:p>
    <w:p w14:paraId="32F12E71" w14:textId="3A811255" w:rsidR="00825B6D" w:rsidRDefault="001B0AC2" w:rsidP="00825B6D">
      <w:pPr>
        <w:jc w:val="both"/>
        <w:rPr>
          <w:sz w:val="22"/>
          <w:szCs w:val="20"/>
        </w:rPr>
      </w:pPr>
      <w:r>
        <w:rPr>
          <w:sz w:val="22"/>
          <w:szCs w:val="20"/>
        </w:rPr>
        <w:t>We had to create our own synthetic data for the masked faces, as no relevant dataset was available. This was done with ‘MaskTheFace’ software, and some examples can be visualized below:</w:t>
      </w:r>
    </w:p>
    <w:p w14:paraId="23E6C3AB" w14:textId="7ED2D100" w:rsidR="001B0AC2" w:rsidRDefault="002A634A" w:rsidP="00825B6D">
      <w:pPr>
        <w:jc w:val="both"/>
        <w:rPr>
          <w:sz w:val="22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2A24EF2" wp14:editId="700EA857">
                <wp:simplePos x="0" y="0"/>
                <wp:positionH relativeFrom="margin">
                  <wp:posOffset>714846</wp:posOffset>
                </wp:positionH>
                <wp:positionV relativeFrom="paragraph">
                  <wp:posOffset>24765</wp:posOffset>
                </wp:positionV>
                <wp:extent cx="4621162" cy="943897"/>
                <wp:effectExtent l="0" t="0" r="8255" b="889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1162" cy="943897"/>
                          <a:chOff x="0" y="0"/>
                          <a:chExt cx="6186170" cy="140970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A picture containing clothing, mas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63"/>
                            <a:ext cx="1404620" cy="1404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A picture containing person, person, mask, blu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002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 descr="A picture containing cloth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57538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A person with a fake mustach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00600" y="14288"/>
                            <a:ext cx="1385570" cy="1385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7F0A00" id="Group 14" o:spid="_x0000_s1026" style="position:absolute;margin-left:56.3pt;margin-top:1.95pt;width:363.85pt;height:74.3pt;z-index:251657216;mso-position-horizontal-relative:margin;mso-width-relative:margin;mso-height-relative:margin" coordsize="61861,140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A picture containing clothing, mask&#10;&#10;Description automatically generated" style="position:absolute;top:47;width:14046;height:14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">
                  <v:imagedata r:id="rId17" o:title="A picture containing clothing, mask&#10;&#10;Description automatically generated"/>
                </v:shape>
                <v:shape id="Picture 11" o:spid="_x0000_s1028" type="#_x0000_t75" alt="A picture containing person, person, mask, blue&#10;&#10;Description automatically generated" style="position:absolute;left:16002;width:14097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">
                  <v:imagedata r:id="rId18" o:title="A picture containing person, person, mask, blue&#10;&#10;Description automatically generated"/>
                </v:shape>
                <v:shape id="Picture 12" o:spid="_x0000_s1029" type="#_x0000_t75" alt="A picture containing clothing&#10;&#10;Description automatically generated" style="position:absolute;left:31575;width:14097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">
                  <v:imagedata r:id="rId19" o:title="A picture containing clothing&#10;&#10;Description automatically generated"/>
                </v:shape>
                <v:shape id="Picture 13" o:spid="_x0000_s1030" type="#_x0000_t75" alt="A person with a fake mustache&#10;&#10;Description automatically generated with medium confidence" style="position:absolute;left:48006;top:142;width:13855;height:13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">
                  <v:imagedata r:id="rId20" o:title="A person with a fake mustache&#10;&#10;Description automatically generated with medium confidence"/>
                </v:shape>
                <w10:wrap anchorx="margin"/>
              </v:group>
            </w:pict>
          </mc:Fallback>
        </mc:AlternateContent>
      </w:r>
    </w:p>
    <w:p w14:paraId="4799A41B" w14:textId="2214461F" w:rsidR="001B0AC2" w:rsidRDefault="001B0AC2" w:rsidP="00825B6D">
      <w:pPr>
        <w:jc w:val="both"/>
        <w:rPr>
          <w:sz w:val="22"/>
          <w:szCs w:val="20"/>
        </w:rPr>
      </w:pPr>
    </w:p>
    <w:p w14:paraId="76E5257A" w14:textId="18A67E5E" w:rsidR="001B0AC2" w:rsidRDefault="001B0AC2" w:rsidP="00825B6D">
      <w:pPr>
        <w:jc w:val="both"/>
        <w:rPr>
          <w:sz w:val="22"/>
          <w:szCs w:val="20"/>
        </w:rPr>
      </w:pPr>
    </w:p>
    <w:p w14:paraId="20146F62" w14:textId="77777777" w:rsidR="001B0AC2" w:rsidRDefault="001B0AC2" w:rsidP="00825B6D">
      <w:pPr>
        <w:jc w:val="both"/>
        <w:rPr>
          <w:sz w:val="22"/>
          <w:szCs w:val="20"/>
        </w:rPr>
      </w:pPr>
    </w:p>
    <w:p w14:paraId="209276D0" w14:textId="24013457" w:rsidR="001B0AC2" w:rsidRDefault="00340CDE" w:rsidP="00825B6D">
      <w:pPr>
        <w:jc w:val="both"/>
        <w:rPr>
          <w:sz w:val="22"/>
          <w:szCs w:val="20"/>
        </w:rPr>
      </w:pPr>
      <w:r>
        <w:rPr>
          <w:sz w:val="22"/>
          <w:szCs w:val="20"/>
        </w:rPr>
        <w:lastRenderedPageBreak/>
        <w:t xml:space="preserve">Once our dataset was ready, we were ready to start the training process. For benchmarking this </w:t>
      </w:r>
      <w:r w:rsidR="00647054">
        <w:rPr>
          <w:sz w:val="22"/>
          <w:szCs w:val="20"/>
        </w:rPr>
        <w:t>research, we first used the setting suggested in the Report Guidelines. It produced the following plots</w:t>
      </w:r>
      <w:r w:rsidR="006232FB">
        <w:rPr>
          <w:sz w:val="22"/>
          <w:szCs w:val="20"/>
        </w:rPr>
        <w:t xml:space="preserve">, where the </w:t>
      </w:r>
      <w:r w:rsidR="00BC2FED">
        <w:rPr>
          <w:sz w:val="22"/>
          <w:szCs w:val="20"/>
        </w:rPr>
        <w:t xml:space="preserve">test </w:t>
      </w:r>
      <w:r w:rsidR="00BF38A2">
        <w:rPr>
          <w:sz w:val="22"/>
          <w:szCs w:val="20"/>
        </w:rPr>
        <w:t>stats are depicted in blue, and validation ones in pink/red:</w:t>
      </w:r>
    </w:p>
    <w:p w14:paraId="76BC0F76" w14:textId="7825124D" w:rsidR="006232FB" w:rsidRDefault="006232FB" w:rsidP="00825B6D">
      <w:pPr>
        <w:jc w:val="both"/>
        <w:rPr>
          <w:noProof/>
          <w:sz w:val="22"/>
          <w:szCs w:val="20"/>
        </w:rPr>
      </w:pPr>
      <w:r>
        <w:rPr>
          <w:noProof/>
          <w:sz w:val="22"/>
          <w:szCs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36EBD63" wp14:editId="644E842F">
                <wp:simplePos x="0" y="0"/>
                <wp:positionH relativeFrom="column">
                  <wp:posOffset>1041400</wp:posOffset>
                </wp:positionH>
                <wp:positionV relativeFrom="paragraph">
                  <wp:posOffset>3810</wp:posOffset>
                </wp:positionV>
                <wp:extent cx="3953510" cy="1336675"/>
                <wp:effectExtent l="0" t="0" r="8890" b="0"/>
                <wp:wrapTight wrapText="bothSides">
                  <wp:wrapPolygon edited="0">
                    <wp:start x="0" y="0"/>
                    <wp:lineTo x="0" y="21241"/>
                    <wp:lineTo x="21544" y="21241"/>
                    <wp:lineTo x="21544" y="0"/>
                    <wp:lineTo x="0" y="0"/>
                  </wp:wrapPolygon>
                </wp:wrapTight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3510" cy="1336675"/>
                          <a:chOff x="0" y="0"/>
                          <a:chExt cx="4218313" cy="1431290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3" t="56710" r="10452" b="4747"/>
                          <a:stretch/>
                        </pic:blipFill>
                        <pic:spPr bwMode="auto">
                          <a:xfrm>
                            <a:off x="2215523" y="7229"/>
                            <a:ext cx="2002790" cy="1415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2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5" r="4903" b="61288"/>
                          <a:stretch/>
                        </pic:blipFill>
                        <pic:spPr bwMode="auto">
                          <a:xfrm>
                            <a:off x="0" y="0"/>
                            <a:ext cx="2138680" cy="1431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EBD3D4" id="Group 23" o:spid="_x0000_s1026" style="position:absolute;margin-left:82pt;margin-top:.3pt;width:311.3pt;height:105.25pt;z-index:251660288;mso-width-relative:margin;mso-height-relative:margin" coordsize="42183,1431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">
                <v:shape id="Picture 21" o:spid="_x0000_s1027" type="#_x0000_t75" alt="Chart, line chart&#10;&#10;Description automatically generated" style="position:absolute;left:22155;top:72;width:20028;height:14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">
                  <v:imagedata r:id="rId22" o:title="Chart, line chart&#10;&#10;Description automatically generated" croptop="37165f" cropbottom="3111f" cropleft="1667f" cropright="6850f"/>
                </v:shape>
                <v:shape id="Picture 22" o:spid="_x0000_s1028" type="#_x0000_t75" alt="Chart, line chart&#10;&#10;Description automatically generated" style="position:absolute;width:21386;height:1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">
                  <v:imagedata r:id="rId22" o:title="Chart, line chart&#10;&#10;Description automatically generated" cropbottom="40166f" cropleft="1851f" cropright="3213f"/>
                </v:shape>
                <w10:wrap type="tight"/>
              </v:group>
            </w:pict>
          </mc:Fallback>
        </mc:AlternateContent>
      </w:r>
    </w:p>
    <w:p w14:paraId="66B9784D" w14:textId="7DEC0084" w:rsidR="006232FB" w:rsidRDefault="006232FB" w:rsidP="00825B6D">
      <w:pPr>
        <w:jc w:val="both"/>
        <w:rPr>
          <w:noProof/>
          <w:sz w:val="22"/>
          <w:szCs w:val="20"/>
        </w:rPr>
      </w:pPr>
    </w:p>
    <w:p w14:paraId="6C4E4504" w14:textId="01ED5580" w:rsidR="0078501A" w:rsidRDefault="0078501A" w:rsidP="00825B6D">
      <w:pPr>
        <w:jc w:val="both"/>
        <w:rPr>
          <w:sz w:val="22"/>
          <w:szCs w:val="20"/>
        </w:rPr>
      </w:pPr>
    </w:p>
    <w:p w14:paraId="3D5161FE" w14:textId="77777777" w:rsidR="001B0AC2" w:rsidRDefault="001B0AC2" w:rsidP="00825B6D">
      <w:pPr>
        <w:jc w:val="both"/>
        <w:rPr>
          <w:sz w:val="22"/>
          <w:szCs w:val="20"/>
        </w:rPr>
      </w:pPr>
    </w:p>
    <w:p w14:paraId="229DA2EB" w14:textId="77777777" w:rsidR="001B0AC2" w:rsidRDefault="001B0AC2" w:rsidP="00825B6D">
      <w:pPr>
        <w:jc w:val="both"/>
        <w:rPr>
          <w:sz w:val="22"/>
          <w:szCs w:val="20"/>
        </w:rPr>
      </w:pPr>
    </w:p>
    <w:p w14:paraId="43482A58" w14:textId="77777777" w:rsidR="006232FB" w:rsidRDefault="006232FB" w:rsidP="00825B6D">
      <w:pPr>
        <w:jc w:val="both"/>
        <w:rPr>
          <w:sz w:val="22"/>
          <w:szCs w:val="20"/>
        </w:rPr>
      </w:pPr>
    </w:p>
    <w:p w14:paraId="2EBAFD37" w14:textId="49DB4A4B" w:rsidR="003268C8" w:rsidRDefault="003268C8" w:rsidP="00825B6D">
      <w:pPr>
        <w:jc w:val="both"/>
        <w:rPr>
          <w:sz w:val="22"/>
          <w:szCs w:val="20"/>
        </w:rPr>
      </w:pPr>
      <w:r>
        <w:rPr>
          <w:sz w:val="22"/>
          <w:szCs w:val="20"/>
        </w:rPr>
        <w:t>Then, we set out to study how changing different parameters would affect these curves. We started out by changing the weight initialization</w:t>
      </w:r>
      <w:r w:rsidR="002F6EC1">
        <w:rPr>
          <w:sz w:val="22"/>
          <w:szCs w:val="20"/>
        </w:rPr>
        <w:t xml:space="preserve">, using those of the original ResNet50 (except for the final layer, which we had changed). Based on the success of transfer learning on many other tasks, </w:t>
      </w:r>
      <w:r w:rsidR="00D73298">
        <w:rPr>
          <w:sz w:val="22"/>
          <w:szCs w:val="20"/>
        </w:rPr>
        <w:t xml:space="preserve">we expected some good results from this model, where it would take very few iterations to achieve maximal performance. </w:t>
      </w:r>
      <w:r w:rsidR="00B55C7B">
        <w:rPr>
          <w:sz w:val="22"/>
          <w:szCs w:val="20"/>
        </w:rPr>
        <w:t>This was indeed the case:</w:t>
      </w:r>
    </w:p>
    <w:p w14:paraId="1B5CF292" w14:textId="2018F2BD" w:rsidR="00B55C7B" w:rsidRDefault="00B55C7B" w:rsidP="00825B6D">
      <w:pPr>
        <w:jc w:val="both"/>
        <w:rPr>
          <w:sz w:val="22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9C89DEF" wp14:editId="3331F802">
                <wp:simplePos x="0" y="0"/>
                <wp:positionH relativeFrom="margin">
                  <wp:align>left</wp:align>
                </wp:positionH>
                <wp:positionV relativeFrom="paragraph">
                  <wp:posOffset>3057</wp:posOffset>
                </wp:positionV>
                <wp:extent cx="4130449" cy="1376680"/>
                <wp:effectExtent l="0" t="0" r="3810" b="0"/>
                <wp:wrapTight wrapText="bothSides">
                  <wp:wrapPolygon edited="0">
                    <wp:start x="0" y="0"/>
                    <wp:lineTo x="0" y="21221"/>
                    <wp:lineTo x="21520" y="21221"/>
                    <wp:lineTo x="21520" y="0"/>
                    <wp:lineTo x="10760" y="0"/>
                    <wp:lineTo x="0" y="0"/>
                  </wp:wrapPolygon>
                </wp:wrapTight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0449" cy="1376680"/>
                          <a:chOff x="0" y="0"/>
                          <a:chExt cx="4130449" cy="1376680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982"/>
                          <a:stretch/>
                        </pic:blipFill>
                        <pic:spPr bwMode="auto">
                          <a:xfrm>
                            <a:off x="0" y="0"/>
                            <a:ext cx="2032635" cy="1376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453"/>
                          <a:stretch/>
                        </pic:blipFill>
                        <pic:spPr bwMode="auto">
                          <a:xfrm>
                            <a:off x="2114324" y="14457"/>
                            <a:ext cx="2016125" cy="134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997856" id="Group 25" o:spid="_x0000_s1026" style="position:absolute;margin-left:0;margin-top:.25pt;width:325.25pt;height:108.4pt;z-index:251662336;mso-position-horizontal:left;mso-position-horizontal-relative:margin" coordsize="41304,13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">
                <v:shape id="Picture 24" o:spid="_x0000_s1027" type="#_x0000_t75" alt="Chart, line chart&#10;&#10;Description automatically generated" style="position:absolute;width:20326;height:13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">
                  <v:imagedata r:id="rId25" o:title="Chart, line chart&#10;&#10;Description automatically generated" cropbottom="38654f"/>
                </v:shape>
                <v:shape id="Picture 18" o:spid="_x0000_s1028" type="#_x0000_t75" alt="Chart, line chart&#10;&#10;Description automatically generated" style="position:absolute;left:21143;top:144;width:20161;height:13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">
                  <v:imagedata r:id="rId26" o:title="Chart, line chart&#10;&#10;Description automatically generated" croptop="38963f"/>
                </v:shape>
                <w10:wrap type="tight" anchorx="margin"/>
              </v:group>
            </w:pict>
          </mc:Fallback>
        </mc:AlternateContent>
      </w:r>
      <w:r>
        <w:rPr>
          <w:sz w:val="22"/>
          <w:szCs w:val="20"/>
        </w:rPr>
        <w:t xml:space="preserve">As we can see, </w:t>
      </w:r>
      <w:r w:rsidR="00690B6B">
        <w:rPr>
          <w:sz w:val="22"/>
          <w:szCs w:val="20"/>
        </w:rPr>
        <w:t xml:space="preserve">in the first epoch the stats </w:t>
      </w:r>
      <w:r w:rsidR="00BC0665">
        <w:rPr>
          <w:sz w:val="22"/>
          <w:szCs w:val="20"/>
        </w:rPr>
        <w:t>were</w:t>
      </w:r>
      <w:r w:rsidR="00690B6B">
        <w:rPr>
          <w:sz w:val="22"/>
          <w:szCs w:val="20"/>
        </w:rPr>
        <w:t xml:space="preserve"> outstanding, </w:t>
      </w:r>
      <w:r w:rsidR="00BC0665">
        <w:rPr>
          <w:sz w:val="22"/>
          <w:szCs w:val="20"/>
        </w:rPr>
        <w:t>even better than those we obtained in the previous model over 50 iterations. Near the 5</w:t>
      </w:r>
      <w:r w:rsidR="00BC0665" w:rsidRPr="00BC0665">
        <w:rPr>
          <w:sz w:val="22"/>
          <w:szCs w:val="20"/>
          <w:vertAlign w:val="superscript"/>
        </w:rPr>
        <w:t>th</w:t>
      </w:r>
      <w:r w:rsidR="00BC0665">
        <w:rPr>
          <w:sz w:val="22"/>
          <w:szCs w:val="20"/>
        </w:rPr>
        <w:t xml:space="preserve"> iteration alrea</w:t>
      </w:r>
      <w:r w:rsidR="00721C45">
        <w:rPr>
          <w:sz w:val="22"/>
          <w:szCs w:val="20"/>
        </w:rPr>
        <w:t>dy</w:t>
      </w:r>
      <w:r w:rsidR="00BC0665">
        <w:rPr>
          <w:sz w:val="22"/>
          <w:szCs w:val="20"/>
        </w:rPr>
        <w:t>, performance was close to perfect</w:t>
      </w:r>
      <w:r w:rsidR="00721C45">
        <w:rPr>
          <w:sz w:val="22"/>
          <w:szCs w:val="20"/>
        </w:rPr>
        <w:t>.</w:t>
      </w:r>
    </w:p>
    <w:p w14:paraId="768C2A09" w14:textId="77777777" w:rsidR="008647D9" w:rsidRDefault="008647D9" w:rsidP="00825B6D">
      <w:pPr>
        <w:jc w:val="both"/>
        <w:rPr>
          <w:sz w:val="22"/>
          <w:szCs w:val="20"/>
        </w:rPr>
      </w:pPr>
    </w:p>
    <w:p w14:paraId="727846B5" w14:textId="403A948B" w:rsidR="008647D9" w:rsidRDefault="008647D9" w:rsidP="00825B6D">
      <w:pPr>
        <w:jc w:val="both"/>
        <w:rPr>
          <w:sz w:val="22"/>
          <w:szCs w:val="20"/>
        </w:rPr>
      </w:pPr>
      <w:r>
        <w:rPr>
          <w:sz w:val="22"/>
          <w:szCs w:val="20"/>
        </w:rPr>
        <w:t xml:space="preserve">These results are more impacting when seeing the actual statistics for the first epoch: </w:t>
      </w:r>
    </w:p>
    <w:p w14:paraId="4373D7EC" w14:textId="267F90FB" w:rsidR="006232FB" w:rsidRDefault="008647D9" w:rsidP="008647D9">
      <w:pPr>
        <w:spacing w:before="0" w:after="0" w:line="240" w:lineRule="auto"/>
        <w:jc w:val="center"/>
        <w:rPr>
          <w:rFonts w:ascii="Courier New" w:eastAsia="Times New Roman" w:hAnsi="Courier New" w:cs="Courier New"/>
          <w:color w:val="212121"/>
          <w:sz w:val="14"/>
          <w:szCs w:val="14"/>
          <w:shd w:val="clear" w:color="auto" w:fill="FFFFFF"/>
          <w:lang w:eastAsia="es-ES"/>
        </w:rPr>
      </w:pPr>
      <w:r w:rsidRPr="008647D9">
        <w:rPr>
          <w:rFonts w:ascii="Courier New" w:eastAsia="Times New Roman" w:hAnsi="Courier New" w:cs="Courier New"/>
          <w:color w:val="212121"/>
          <w:sz w:val="14"/>
          <w:szCs w:val="14"/>
          <w:shd w:val="clear" w:color="auto" w:fill="FFFFFF"/>
          <w:lang w:eastAsia="es-ES"/>
        </w:rPr>
        <w:t>Epoch: 0 , Train Loss: 0.00042, Train Accuracy: 99.87%, Validation Loss: 0.00017, Validation Accuracy: 99.80%</w:t>
      </w:r>
    </w:p>
    <w:p w14:paraId="511D8782" w14:textId="77777777" w:rsidR="008647D9" w:rsidRPr="008647D9" w:rsidRDefault="008647D9" w:rsidP="008647D9">
      <w:pPr>
        <w:spacing w:before="0" w:after="0" w:line="240" w:lineRule="auto"/>
        <w:jc w:val="center"/>
        <w:rPr>
          <w:rFonts w:ascii="Courier New" w:eastAsia="Times New Roman" w:hAnsi="Courier New" w:cs="Courier New"/>
          <w:color w:val="212121"/>
          <w:sz w:val="14"/>
          <w:szCs w:val="14"/>
          <w:shd w:val="clear" w:color="auto" w:fill="FFFFFF"/>
          <w:lang w:eastAsia="es-ES"/>
        </w:rPr>
      </w:pPr>
    </w:p>
    <w:p w14:paraId="42DFB7CD" w14:textId="44134531" w:rsidR="008346A2" w:rsidRDefault="00721C45" w:rsidP="001D7A22">
      <w:pPr>
        <w:jc w:val="both"/>
        <w:rPr>
          <w:sz w:val="22"/>
          <w:szCs w:val="20"/>
        </w:rPr>
      </w:pPr>
      <w:r>
        <w:rPr>
          <w:sz w:val="22"/>
          <w:szCs w:val="20"/>
        </w:rPr>
        <w:t>With this, we can affirm that setting good initialization can definitely help our CNNs converge faster</w:t>
      </w:r>
      <w:r w:rsidR="00FE02C4">
        <w:rPr>
          <w:sz w:val="22"/>
          <w:szCs w:val="20"/>
        </w:rPr>
        <w:t xml:space="preserve"> and train better. Now, we wanted to look at the effect of not using data augmentation. Our expectations were that the model would quickly overfit</w:t>
      </w:r>
      <w:r w:rsidR="003454EE">
        <w:rPr>
          <w:sz w:val="22"/>
          <w:szCs w:val="20"/>
        </w:rPr>
        <w:t xml:space="preserve">, and we would therefore see the val_acc drop. </w:t>
      </w:r>
      <w:r w:rsidR="00531F0B">
        <w:rPr>
          <w:sz w:val="22"/>
          <w:szCs w:val="20"/>
        </w:rPr>
        <w:t>Let’s</w:t>
      </w:r>
      <w:r w:rsidR="003454EE">
        <w:rPr>
          <w:sz w:val="22"/>
          <w:szCs w:val="20"/>
        </w:rPr>
        <w:t xml:space="preserve"> see the results:</w:t>
      </w:r>
    </w:p>
    <w:p w14:paraId="0DB9A8C5" w14:textId="7D9195BC" w:rsidR="00B55C7B" w:rsidRDefault="003454EE" w:rsidP="001D7A22">
      <w:pPr>
        <w:jc w:val="both"/>
        <w:rPr>
          <w:sz w:val="22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E247BF3" wp14:editId="1F044503">
                <wp:simplePos x="0" y="0"/>
                <wp:positionH relativeFrom="margin">
                  <wp:align>left</wp:align>
                </wp:positionH>
                <wp:positionV relativeFrom="paragraph">
                  <wp:posOffset>48895</wp:posOffset>
                </wp:positionV>
                <wp:extent cx="3536315" cy="1184910"/>
                <wp:effectExtent l="0" t="0" r="6985" b="0"/>
                <wp:wrapTight wrapText="bothSides">
                  <wp:wrapPolygon edited="0">
                    <wp:start x="0" y="0"/>
                    <wp:lineTo x="0" y="21183"/>
                    <wp:lineTo x="21526" y="21183"/>
                    <wp:lineTo x="21526" y="0"/>
                    <wp:lineTo x="0" y="0"/>
                  </wp:wrapPolygon>
                </wp:wrapTight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6315" cy="1184910"/>
                          <a:chOff x="0" y="0"/>
                          <a:chExt cx="3536516" cy="1184910"/>
                        </a:xfrm>
                      </wpg:grpSpPr>
                      <pic:pic xmlns:pic="http://schemas.openxmlformats.org/drawingml/2006/picture">
                        <pic:nvPicPr>
                          <pic:cNvPr id="26" name="Picture 26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71" b="54391"/>
                          <a:stretch/>
                        </pic:blipFill>
                        <pic:spPr bwMode="auto">
                          <a:xfrm>
                            <a:off x="0" y="0"/>
                            <a:ext cx="1758315" cy="118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7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299"/>
                          <a:stretch/>
                        </pic:blipFill>
                        <pic:spPr bwMode="auto">
                          <a:xfrm>
                            <a:off x="1778201" y="3615"/>
                            <a:ext cx="1758315" cy="1177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FF9268" id="Group 27" o:spid="_x0000_s1026" style="position:absolute;margin-left:0;margin-top:3.85pt;width:278.45pt;height:93.3pt;z-index:251664384;mso-position-horizontal:left;mso-position-horizontal-relative:margin" coordsize="35365,11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">
                <v:shape id="Picture 26" o:spid="_x0000_s1027" type="#_x0000_t75" alt="Chart, line chart&#10;&#10;Description automatically generated" style="position:absolute;width:17583;height:11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">
                  <v:imagedata r:id="rId28" o:title="Chart, line chart&#10;&#10;Description automatically generated" croptop="5027f" cropbottom="35646f"/>
                </v:shape>
                <v:shape id="Picture 17" o:spid="_x0000_s1028" type="#_x0000_t75" alt="Chart, line chart&#10;&#10;Description automatically generated" style="position:absolute;left:17782;top:36;width:17583;height:11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">
                  <v:imagedata r:id="rId28" o:title="Chart, line chart&#10;&#10;Description automatically generated" croptop="40828f"/>
                </v:shape>
                <w10:wrap type="tight" anchorx="margin"/>
              </v:group>
            </w:pict>
          </mc:Fallback>
        </mc:AlternateContent>
      </w:r>
    </w:p>
    <w:p w14:paraId="51D245EC" w14:textId="4B0C40C2" w:rsidR="00531F0B" w:rsidRDefault="00531F0B" w:rsidP="001D7A22">
      <w:pPr>
        <w:jc w:val="both"/>
        <w:rPr>
          <w:sz w:val="22"/>
          <w:szCs w:val="20"/>
        </w:rPr>
      </w:pPr>
      <w:r>
        <w:rPr>
          <w:sz w:val="22"/>
          <w:szCs w:val="20"/>
        </w:rPr>
        <w:t xml:space="preserve">As we can see, now the validation accuracy doesn´t follow the training accuracy, as happened in the previous cases. This is possibly due to the overfitting. </w:t>
      </w:r>
    </w:p>
    <w:p w14:paraId="6C8B9879" w14:textId="77777777" w:rsidR="00B55C7B" w:rsidRDefault="00B55C7B" w:rsidP="001D7A22">
      <w:pPr>
        <w:jc w:val="both"/>
        <w:rPr>
          <w:sz w:val="22"/>
          <w:szCs w:val="20"/>
        </w:rPr>
      </w:pPr>
    </w:p>
    <w:p w14:paraId="41BA1140" w14:textId="681D808C" w:rsidR="00B55C7B" w:rsidRDefault="00531F0B" w:rsidP="001D7A22">
      <w:pPr>
        <w:jc w:val="both"/>
        <w:rPr>
          <w:sz w:val="22"/>
          <w:szCs w:val="20"/>
        </w:rPr>
      </w:pPr>
      <w:r>
        <w:rPr>
          <w:sz w:val="22"/>
          <w:szCs w:val="20"/>
        </w:rPr>
        <w:t>However, we still observe that the validation accuracy, i</w:t>
      </w:r>
      <w:r w:rsidR="001C33B5">
        <w:rPr>
          <w:sz w:val="22"/>
          <w:szCs w:val="20"/>
        </w:rPr>
        <w:t xml:space="preserve">n all the studies we´ve conducted, is extremely high, and it is sometimes even greater than the training accuracy. </w:t>
      </w:r>
      <w:r w:rsidR="008C2243">
        <w:rPr>
          <w:sz w:val="22"/>
          <w:szCs w:val="20"/>
        </w:rPr>
        <w:t xml:space="preserve">One of the reasons </w:t>
      </w:r>
      <w:r w:rsidR="008C2243" w:rsidRPr="008C2243">
        <w:rPr>
          <w:sz w:val="22"/>
          <w:szCs w:val="20"/>
        </w:rPr>
        <w:t xml:space="preserve">is </w:t>
      </w:r>
      <w:r w:rsidR="008C2243">
        <w:rPr>
          <w:sz w:val="22"/>
          <w:szCs w:val="20"/>
        </w:rPr>
        <w:t>that</w:t>
      </w:r>
      <w:r w:rsidR="008C2243" w:rsidRPr="008C2243">
        <w:rPr>
          <w:sz w:val="22"/>
          <w:szCs w:val="20"/>
        </w:rPr>
        <w:t xml:space="preserve"> the size of our testing set is </w:t>
      </w:r>
      <w:r w:rsidR="008C2243">
        <w:rPr>
          <w:sz w:val="22"/>
          <w:szCs w:val="20"/>
        </w:rPr>
        <w:t xml:space="preserve">very </w:t>
      </w:r>
      <w:r w:rsidR="008C2243" w:rsidRPr="008C2243">
        <w:rPr>
          <w:sz w:val="22"/>
          <w:szCs w:val="20"/>
        </w:rPr>
        <w:t xml:space="preserve">small. However, if this were to happen in a dataset with many more testing </w:t>
      </w:r>
      <w:r w:rsidR="008C2243" w:rsidRPr="008C2243">
        <w:rPr>
          <w:sz w:val="22"/>
          <w:szCs w:val="20"/>
        </w:rPr>
        <w:lastRenderedPageBreak/>
        <w:t>examples, we should look into it.</w:t>
      </w:r>
      <w:r w:rsidR="008C2243">
        <w:rPr>
          <w:sz w:val="22"/>
          <w:szCs w:val="20"/>
        </w:rPr>
        <w:t xml:space="preserve"> Secondly, after going through the training and validation sets, we can easily realize they are very related to each other. </w:t>
      </w:r>
      <w:r w:rsidR="001D633A">
        <w:rPr>
          <w:sz w:val="22"/>
          <w:szCs w:val="20"/>
        </w:rPr>
        <w:t>Below, training (left) and validation (right) samples:</w:t>
      </w:r>
    </w:p>
    <w:p w14:paraId="6F0F109F" w14:textId="3D3A3533" w:rsidR="00B55C7B" w:rsidRDefault="002A634A" w:rsidP="001D7A22">
      <w:pPr>
        <w:jc w:val="both"/>
        <w:rPr>
          <w:sz w:val="22"/>
          <w:szCs w:val="20"/>
        </w:rPr>
      </w:pPr>
      <w:r>
        <w:rPr>
          <w:noProof/>
          <w:sz w:val="22"/>
          <w:szCs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EC5DC97" wp14:editId="6926861E">
                <wp:simplePos x="0" y="0"/>
                <wp:positionH relativeFrom="column">
                  <wp:posOffset>1231519</wp:posOffset>
                </wp:positionH>
                <wp:positionV relativeFrom="paragraph">
                  <wp:posOffset>3302</wp:posOffset>
                </wp:positionV>
                <wp:extent cx="4286476" cy="1098726"/>
                <wp:effectExtent l="0" t="0" r="19050" b="2540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476" cy="1098726"/>
                          <a:chOff x="0" y="0"/>
                          <a:chExt cx="4286476" cy="1098726"/>
                        </a:xfrm>
                      </wpg:grpSpPr>
                      <wps:wsp>
                        <wps:cNvPr id="30" name="Rectangle 30"/>
                        <wps:cNvSpPr/>
                        <wps:spPr>
                          <a:xfrm>
                            <a:off x="2197221" y="0"/>
                            <a:ext cx="2089255" cy="1098726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CD6241" w14:textId="77777777" w:rsidR="008B5619" w:rsidRDefault="008B5619" w:rsidP="008B561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2190223" cy="10987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" name="Group 28"/>
                        <wpg:cNvGrpSpPr/>
                        <wpg:grpSpPr>
                          <a:xfrm>
                            <a:off x="46985" y="54214"/>
                            <a:ext cx="4192270" cy="993775"/>
                            <a:chOff x="0" y="0"/>
                            <a:chExt cx="4907247" cy="1193165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 descr="Graphical user interface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49720"/>
                            <a:stretch/>
                          </pic:blipFill>
                          <pic:spPr bwMode="auto">
                            <a:xfrm>
                              <a:off x="0" y="0"/>
                              <a:ext cx="2417445" cy="11931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" name="Picture 20" descr="Graphical user interface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042"/>
                            <a:stretch/>
                          </pic:blipFill>
                          <pic:spPr bwMode="auto">
                            <a:xfrm>
                              <a:off x="2591402" y="10843"/>
                              <a:ext cx="2315845" cy="11671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EC5DC97" id="Group 31" o:spid="_x0000_s1026" style="position:absolute;left:0;text-align:left;margin-left:96.95pt;margin-top:.25pt;width:337.5pt;height:86.5pt;z-index:251669504;mso-width-relative:margin" coordsize="42864,109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">
                <v:rect id="Rectangle 30" o:spid="_x0000_s1027" style="position:absolute;left:21972;width:20892;height:10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" fillcolor="#d7f7fc [342]" strokecolor="#00aeef [3207]" strokeweight="1pt">
                  <v:textbox>
                    <w:txbxContent>
                      <w:p w14:paraId="6ACD6241" w14:textId="77777777" w:rsidR="008B5619" w:rsidRDefault="008B5619" w:rsidP="008B5619">
                        <w:pPr>
                          <w:jc w:val="center"/>
                        </w:pPr>
                      </w:p>
                    </w:txbxContent>
                  </v:textbox>
                </v:rect>
                <v:rect id="Rectangle 29" o:spid="_x0000_s1028" style="position:absolute;width:21902;height:10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" fillcolor="#f0cda1 [3204]" strokecolor="#ac6c1b [1604]" strokeweight="1pt"/>
                <v:group id="Group 28" o:spid="_x0000_s1029" style="position:absolute;left:469;top:542;width:41923;height:9937" coordsize="49072,11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Picture 19" o:spid="_x0000_s1030" type="#_x0000_t75" alt="Graphical user interface, application&#10;&#10;Description automatically generated" style="position:absolute;width:24174;height:11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">
                    <v:imagedata r:id="rId31" o:title="Graphical user interface, application&#10;&#10;Description automatically generated" cropright="32584f"/>
                  </v:shape>
                  <v:shape id="Picture 20" o:spid="_x0000_s1031" type="#_x0000_t75" alt="Graphical user interface, application&#10;&#10;Description automatically generated" style="position:absolute;left:25914;top:108;width:23158;height:1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">
                    <v:imagedata r:id="rId32" o:title="Graphical user interface, application&#10;&#10;Description automatically generated" cropleft="32796f"/>
                  </v:shape>
                </v:group>
              </v:group>
            </w:pict>
          </mc:Fallback>
        </mc:AlternateContent>
      </w:r>
    </w:p>
    <w:p w14:paraId="7FFC3869" w14:textId="74A37130" w:rsidR="008B5619" w:rsidRDefault="008B5619" w:rsidP="001D7A22">
      <w:pPr>
        <w:jc w:val="both"/>
        <w:rPr>
          <w:noProof/>
        </w:rPr>
      </w:pPr>
    </w:p>
    <w:p w14:paraId="59655388" w14:textId="20303D9B" w:rsidR="008C2243" w:rsidRDefault="008C2243" w:rsidP="001D7A22">
      <w:pPr>
        <w:jc w:val="both"/>
        <w:rPr>
          <w:sz w:val="22"/>
          <w:szCs w:val="20"/>
        </w:rPr>
      </w:pPr>
    </w:p>
    <w:p w14:paraId="2B4A7388" w14:textId="6E0C4BFD" w:rsidR="008B5619" w:rsidRDefault="008B5619" w:rsidP="001D7A22">
      <w:pPr>
        <w:jc w:val="both"/>
        <w:rPr>
          <w:sz w:val="22"/>
          <w:szCs w:val="20"/>
        </w:rPr>
      </w:pPr>
    </w:p>
    <w:p w14:paraId="68CC15B4" w14:textId="77777777" w:rsidR="002A634A" w:rsidRDefault="002A634A" w:rsidP="001D7A22">
      <w:pPr>
        <w:jc w:val="both"/>
        <w:rPr>
          <w:sz w:val="22"/>
          <w:szCs w:val="20"/>
        </w:rPr>
      </w:pPr>
    </w:p>
    <w:p w14:paraId="227D4825" w14:textId="36F65F03" w:rsidR="008B5619" w:rsidRDefault="001D633A" w:rsidP="001D7A22">
      <w:pPr>
        <w:jc w:val="both"/>
        <w:rPr>
          <w:sz w:val="22"/>
          <w:szCs w:val="20"/>
        </w:rPr>
      </w:pPr>
      <w:r>
        <w:rPr>
          <w:sz w:val="22"/>
          <w:szCs w:val="20"/>
        </w:rPr>
        <w:t xml:space="preserve">Through these </w:t>
      </w:r>
      <w:r w:rsidRPr="001D633A">
        <w:rPr>
          <w:sz w:val="22"/>
          <w:szCs w:val="20"/>
        </w:rPr>
        <w:t>ablation studies</w:t>
      </w:r>
      <w:r>
        <w:rPr>
          <w:sz w:val="22"/>
          <w:szCs w:val="20"/>
        </w:rPr>
        <w:t xml:space="preserve">, we </w:t>
      </w:r>
      <w:r w:rsidR="00102475">
        <w:rPr>
          <w:sz w:val="22"/>
          <w:szCs w:val="20"/>
        </w:rPr>
        <w:t>learn the importance of initialization and data augmentation for the optimal performance of our models.</w:t>
      </w:r>
    </w:p>
    <w:p w14:paraId="228CE5DE" w14:textId="59EFFA57" w:rsidR="00102475" w:rsidRPr="00276447" w:rsidRDefault="00102475" w:rsidP="00102475">
      <w:pPr>
        <w:pStyle w:val="Heading1"/>
        <w:rPr>
          <w:sz w:val="24"/>
          <w:szCs w:val="22"/>
        </w:rPr>
      </w:pPr>
      <w:r w:rsidRPr="00276447">
        <w:rPr>
          <w:sz w:val="24"/>
          <w:szCs w:val="22"/>
        </w:rPr>
        <w:t>Res</w:t>
      </w:r>
      <w:r w:rsidRPr="00276447">
        <w:rPr>
          <w:sz w:val="24"/>
          <w:szCs w:val="22"/>
        </w:rPr>
        <w:t>ults and Limitations</w:t>
      </w:r>
    </w:p>
    <w:p w14:paraId="60324E26" w14:textId="3E160025" w:rsidR="008346A2" w:rsidRPr="001D7A22" w:rsidRDefault="00102475" w:rsidP="001D7A22">
      <w:pPr>
        <w:jc w:val="both"/>
        <w:rPr>
          <w:sz w:val="22"/>
          <w:szCs w:val="20"/>
        </w:rPr>
      </w:pPr>
      <w:r>
        <w:rPr>
          <w:sz w:val="22"/>
          <w:szCs w:val="20"/>
        </w:rPr>
        <w:t>We list here some of the limitations of our model:</w:t>
      </w:r>
    </w:p>
    <w:p w14:paraId="3D48B927" w14:textId="04458A21" w:rsidR="00372A5A" w:rsidRPr="00102475" w:rsidRDefault="008346A2" w:rsidP="00EB23D7">
      <w:pPr>
        <w:pStyle w:val="ListParagraph"/>
        <w:numPr>
          <w:ilvl w:val="0"/>
          <w:numId w:val="8"/>
        </w:numPr>
        <w:spacing w:after="0"/>
        <w:ind w:left="0"/>
        <w:jc w:val="both"/>
        <w:rPr>
          <w:sz w:val="22"/>
          <w:szCs w:val="20"/>
        </w:rPr>
      </w:pPr>
      <w:r w:rsidRPr="00102475">
        <w:rPr>
          <w:sz w:val="22"/>
          <w:szCs w:val="20"/>
        </w:rPr>
        <w:t xml:space="preserve">Our dataset is very ‘clean’, where the pictures have already been cropped and aligned. </w:t>
      </w:r>
      <w:r w:rsidR="002E252C" w:rsidRPr="00102475">
        <w:rPr>
          <w:sz w:val="22"/>
          <w:szCs w:val="20"/>
        </w:rPr>
        <w:t xml:space="preserve">Therefore, the generalizability of the model to </w:t>
      </w:r>
      <w:r w:rsidR="005B713F">
        <w:rPr>
          <w:sz w:val="22"/>
          <w:szCs w:val="20"/>
        </w:rPr>
        <w:t>real-world</w:t>
      </w:r>
      <w:r w:rsidR="002E252C" w:rsidRPr="00102475">
        <w:rPr>
          <w:sz w:val="22"/>
          <w:szCs w:val="20"/>
        </w:rPr>
        <w:t xml:space="preserve"> scenarios may be limited.</w:t>
      </w:r>
    </w:p>
    <w:p w14:paraId="3A2AD0DE" w14:textId="20B09CBC" w:rsidR="00F752C7" w:rsidRPr="00102475" w:rsidRDefault="002E252C" w:rsidP="00EB23D7">
      <w:pPr>
        <w:pStyle w:val="ListParagraph"/>
        <w:numPr>
          <w:ilvl w:val="0"/>
          <w:numId w:val="8"/>
        </w:numPr>
        <w:spacing w:after="0"/>
        <w:ind w:left="0"/>
        <w:jc w:val="both"/>
        <w:rPr>
          <w:sz w:val="22"/>
          <w:szCs w:val="20"/>
        </w:rPr>
      </w:pPr>
      <w:r w:rsidRPr="00102475">
        <w:rPr>
          <w:sz w:val="22"/>
          <w:szCs w:val="20"/>
        </w:rPr>
        <w:t xml:space="preserve">Currently, the model has </w:t>
      </w:r>
      <w:r w:rsidR="002C2D6B">
        <w:rPr>
          <w:sz w:val="22"/>
          <w:szCs w:val="20"/>
        </w:rPr>
        <w:t xml:space="preserve">some usage </w:t>
      </w:r>
      <w:r w:rsidRPr="00102475">
        <w:rPr>
          <w:sz w:val="22"/>
          <w:szCs w:val="20"/>
        </w:rPr>
        <w:t>delay</w:t>
      </w:r>
      <w:r w:rsidR="002C2D6B">
        <w:rPr>
          <w:sz w:val="22"/>
          <w:szCs w:val="20"/>
        </w:rPr>
        <w:t xml:space="preserve">, which </w:t>
      </w:r>
      <w:r w:rsidRPr="00102475">
        <w:rPr>
          <w:sz w:val="22"/>
          <w:szCs w:val="20"/>
        </w:rPr>
        <w:t xml:space="preserve">may make it un-deployable for </w:t>
      </w:r>
      <w:r w:rsidR="005B713F">
        <w:rPr>
          <w:sz w:val="22"/>
          <w:szCs w:val="20"/>
        </w:rPr>
        <w:t>real-time</w:t>
      </w:r>
      <w:r w:rsidRPr="00102475">
        <w:rPr>
          <w:sz w:val="22"/>
          <w:szCs w:val="20"/>
        </w:rPr>
        <w:t xml:space="preserve"> evaluation at kiosks.</w:t>
      </w:r>
      <w:r w:rsidR="00372A5A" w:rsidRPr="00102475">
        <w:rPr>
          <w:sz w:val="22"/>
          <w:szCs w:val="20"/>
        </w:rPr>
        <w:t xml:space="preserve"> It is a simple problem, for which we are training a very complex network (</w:t>
      </w:r>
      <w:r w:rsidR="00175A14" w:rsidRPr="00102475">
        <w:rPr>
          <w:sz w:val="22"/>
          <w:szCs w:val="20"/>
        </w:rPr>
        <w:t xml:space="preserve">starting acc </w:t>
      </w:r>
      <w:r w:rsidR="002C2D6B">
        <w:rPr>
          <w:sz w:val="22"/>
          <w:szCs w:val="20"/>
        </w:rPr>
        <w:t>extremely high</w:t>
      </w:r>
      <w:r w:rsidR="00372A5A" w:rsidRPr="00102475">
        <w:rPr>
          <w:sz w:val="22"/>
          <w:szCs w:val="20"/>
        </w:rPr>
        <w:t>)</w:t>
      </w:r>
      <w:r w:rsidR="005B713F">
        <w:rPr>
          <w:sz w:val="22"/>
          <w:szCs w:val="20"/>
        </w:rPr>
        <w:t xml:space="preserve">, so maybe if we used a simpler architecture it would be more </w:t>
      </w:r>
      <w:r w:rsidR="002C2D6B">
        <w:rPr>
          <w:sz w:val="22"/>
          <w:szCs w:val="20"/>
        </w:rPr>
        <w:t>deployable.</w:t>
      </w:r>
    </w:p>
    <w:p w14:paraId="30EC9BE0" w14:textId="582CB7B3" w:rsidR="00F752C7" w:rsidRDefault="00F752C7" w:rsidP="00EB23D7">
      <w:pPr>
        <w:pStyle w:val="ListParagraph"/>
        <w:numPr>
          <w:ilvl w:val="0"/>
          <w:numId w:val="8"/>
        </w:numPr>
        <w:spacing w:after="0"/>
        <w:ind w:left="0"/>
        <w:jc w:val="both"/>
        <w:rPr>
          <w:sz w:val="22"/>
          <w:szCs w:val="20"/>
        </w:rPr>
      </w:pPr>
      <w:r w:rsidRPr="00102475">
        <w:rPr>
          <w:sz w:val="22"/>
          <w:szCs w:val="20"/>
        </w:rPr>
        <w:t>W</w:t>
      </w:r>
      <w:r w:rsidRPr="00102475">
        <w:rPr>
          <w:sz w:val="22"/>
          <w:szCs w:val="20"/>
        </w:rPr>
        <w:t xml:space="preserve">e have augmented the images ourselves to put masks on them. For starters, this may mean that some of the images are a bit ‘off’. Also, </w:t>
      </w:r>
      <w:r w:rsidR="00845DAD">
        <w:rPr>
          <w:sz w:val="22"/>
          <w:szCs w:val="20"/>
        </w:rPr>
        <w:t>nowadays</w:t>
      </w:r>
      <w:r w:rsidR="00845DAD" w:rsidRPr="00102475">
        <w:rPr>
          <w:sz w:val="22"/>
          <w:szCs w:val="20"/>
        </w:rPr>
        <w:t xml:space="preserve"> </w:t>
      </w:r>
      <w:r w:rsidRPr="00102475">
        <w:rPr>
          <w:sz w:val="22"/>
          <w:szCs w:val="20"/>
        </w:rPr>
        <w:t>masks are seen as another fashion item, and we find various designs and patterns. The network may have trouble identifying these.</w:t>
      </w:r>
    </w:p>
    <w:p w14:paraId="26306079" w14:textId="75B13D8E" w:rsidR="00845DAD" w:rsidRDefault="00845DAD" w:rsidP="00845DAD">
      <w:pPr>
        <w:pStyle w:val="ListParagraph"/>
        <w:spacing w:after="0"/>
        <w:ind w:left="0"/>
        <w:jc w:val="both"/>
        <w:rPr>
          <w:sz w:val="22"/>
          <w:szCs w:val="20"/>
        </w:rPr>
      </w:pPr>
    </w:p>
    <w:p w14:paraId="573FC26A" w14:textId="308D8670" w:rsidR="00276447" w:rsidRDefault="002A634A" w:rsidP="002A634A">
      <w:pPr>
        <w:pStyle w:val="ListParagraph"/>
        <w:spacing w:after="0"/>
        <w:ind w:left="0"/>
        <w:jc w:val="both"/>
        <w:rPr>
          <w:sz w:val="22"/>
          <w:szCs w:val="20"/>
        </w:rPr>
      </w:pPr>
      <w:r>
        <w:rPr>
          <w:noProof/>
          <w:sz w:val="22"/>
          <w:szCs w:val="20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4C76BAE" wp14:editId="5FF7691C">
                <wp:simplePos x="0" y="0"/>
                <wp:positionH relativeFrom="margin">
                  <wp:align>center</wp:align>
                </wp:positionH>
                <wp:positionV relativeFrom="paragraph">
                  <wp:posOffset>644519</wp:posOffset>
                </wp:positionV>
                <wp:extent cx="5920740" cy="1023620"/>
                <wp:effectExtent l="0" t="0" r="3810" b="5080"/>
                <wp:wrapTight wrapText="bothSides">
                  <wp:wrapPolygon edited="0">
                    <wp:start x="0" y="0"/>
                    <wp:lineTo x="0" y="21305"/>
                    <wp:lineTo x="14664" y="21305"/>
                    <wp:lineTo x="21544" y="21305"/>
                    <wp:lineTo x="21544" y="0"/>
                    <wp:lineTo x="0" y="0"/>
                  </wp:wrapPolygon>
                </wp:wrapTight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740" cy="1023620"/>
                          <a:chOff x="0" y="0"/>
                          <a:chExt cx="6422098" cy="1162685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9144"/>
                            <a:ext cx="3103320" cy="1153160"/>
                            <a:chOff x="0" y="0"/>
                            <a:chExt cx="3103320" cy="115316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 descr="A picture containing graphical user interfac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82980" cy="114871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 descr="A picture containing graphical user interfac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57012" y="0"/>
                              <a:ext cx="998220" cy="11512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" name="Picture 34" descr="A picture containing graphical user interfac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72080" y="0"/>
                              <a:ext cx="1031240" cy="11531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40" name="Group 40"/>
                        <wpg:cNvGrpSpPr/>
                        <wpg:grpSpPr>
                          <a:xfrm>
                            <a:off x="3337560" y="0"/>
                            <a:ext cx="3084538" cy="1162685"/>
                            <a:chOff x="0" y="0"/>
                            <a:chExt cx="3084538" cy="1162685"/>
                          </a:xfrm>
                        </wpg:grpSpPr>
                        <pic:pic xmlns:pic="http://schemas.openxmlformats.org/drawingml/2006/picture">
                          <pic:nvPicPr>
                            <pic:cNvPr id="36" name="Picture 36" descr="A picture containing graphical user interfac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98855" cy="11626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7" descr="A picture containing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40234" y="0"/>
                              <a:ext cx="967740" cy="11252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 descr="Graphical user interfac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88858" y="0"/>
                              <a:ext cx="995680" cy="114681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6F7788" id="Group 41" o:spid="_x0000_s1026" style="position:absolute;margin-left:0;margin-top:50.75pt;width:466.2pt;height:80.6pt;z-index:251685888;mso-position-horizontal:center;mso-position-horizontal-relative:margin;mso-width-relative:margin;mso-height-relative:margin" coordsize="64220,116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">
                <v:group id="Group 39" o:spid="_x0000_s1027" style="position:absolute;top:91;width:31033;height:11532" coordsize="31033,11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Picture 32" o:spid="_x0000_s1028" type="#_x0000_t75" alt="A picture containing graphical user interface&#10;&#10;Description automatically generated" style="position:absolute;width:9829;height:1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">
                    <v:imagedata r:id="rId39" o:title="A picture containing graphical user interface&#10;&#10;Description automatically generated"/>
                  </v:shape>
                  <v:shape id="Picture 33" o:spid="_x0000_s1029" type="#_x0000_t75" alt="A picture containing graphical user interface&#10;&#10;Description automatically generated" style="position:absolute;left:10570;width:9982;height:1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">
                    <v:imagedata r:id="rId40" o:title="A picture containing graphical user interface&#10;&#10;Description automatically generated"/>
                  </v:shape>
                  <v:shape id="Picture 34" o:spid="_x0000_s1030" type="#_x0000_t75" alt="A picture containing graphical user interface&#10;&#10;Description automatically generated" style="position:absolute;left:20720;width:10313;height:11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">
                    <v:imagedata r:id="rId41" o:title="A picture containing graphical user interface&#10;&#10;Description automatically generated"/>
                  </v:shape>
                </v:group>
                <v:group id="Group 40" o:spid="_x0000_s1031" style="position:absolute;left:33375;width:30845;height:11626" coordsize="30845,11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Picture 36" o:spid="_x0000_s1032" type="#_x0000_t75" alt="A picture containing graphical user interface&#10;&#10;Description automatically generated" style="position:absolute;width:9988;height:1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">
                    <v:imagedata r:id="rId42" o:title="A picture containing graphical user interface&#10;&#10;Description automatically generated"/>
                  </v:shape>
                  <v:shape id="Picture 37" o:spid="_x0000_s1033" type="#_x0000_t75" alt="A picture containing chart&#10;&#10;Description automatically generated" style="position:absolute;left:10402;width:9677;height:11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">
                    <v:imagedata r:id="rId43" o:title="A picture containing chart&#10;&#10;Description automatically generated"/>
                  </v:shape>
                  <v:shape id="Picture 35" o:spid="_x0000_s1034" type="#_x0000_t75" alt="Graphical user interface&#10;&#10;Description automatically generated" style="position:absolute;left:20888;width:9957;height:11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">
                    <v:imagedata r:id="rId44" o:title="Graphical user interface&#10;&#10;Description automatically generated"/>
                  </v:shape>
                </v:group>
                <w10:wrap type="tight" anchorx="margin"/>
              </v:group>
            </w:pict>
          </mc:Fallback>
        </mc:AlternateContent>
      </w:r>
      <w:r w:rsidR="00845DAD">
        <w:rPr>
          <w:sz w:val="22"/>
          <w:szCs w:val="20"/>
        </w:rPr>
        <w:t>We then proceeded to test</w:t>
      </w:r>
      <w:r w:rsidR="0008750A">
        <w:rPr>
          <w:sz w:val="22"/>
          <w:szCs w:val="20"/>
        </w:rPr>
        <w:t xml:space="preserve"> on custom images. On </w:t>
      </w:r>
      <w:r w:rsidR="00654B4B">
        <w:rPr>
          <w:sz w:val="22"/>
          <w:szCs w:val="20"/>
        </w:rPr>
        <w:t>the</w:t>
      </w:r>
      <w:r w:rsidR="0008750A">
        <w:rPr>
          <w:sz w:val="22"/>
          <w:szCs w:val="20"/>
        </w:rPr>
        <w:t xml:space="preserve"> first execution, we tested the model on the original images. The accuracy was </w:t>
      </w:r>
      <w:r w:rsidR="00654B4B">
        <w:rPr>
          <w:sz w:val="22"/>
          <w:szCs w:val="20"/>
        </w:rPr>
        <w:t>67% (correctly classifies 4 out of 6 images). Then, we cropped and centered the faces in the images to resemble the training data. Now, the accuracy was 100%:</w:t>
      </w:r>
    </w:p>
    <w:p w14:paraId="688A5CF6" w14:textId="6DBBD0D4" w:rsidR="00A734D2" w:rsidRDefault="00A734D2" w:rsidP="0022559E">
      <w:pPr>
        <w:rPr>
          <w:sz w:val="22"/>
          <w:szCs w:val="20"/>
        </w:rPr>
      </w:pPr>
      <w:r>
        <w:rPr>
          <w:sz w:val="22"/>
          <w:szCs w:val="20"/>
        </w:rPr>
        <w:t xml:space="preserve">This very clearly illustrates one of the limitations mentioned </w:t>
      </w:r>
      <w:r w:rsidR="001A79DE">
        <w:rPr>
          <w:sz w:val="22"/>
          <w:szCs w:val="20"/>
        </w:rPr>
        <w:t>in</w:t>
      </w:r>
      <w:r>
        <w:rPr>
          <w:sz w:val="22"/>
          <w:szCs w:val="20"/>
        </w:rPr>
        <w:t xml:space="preserve"> our model.</w:t>
      </w:r>
    </w:p>
    <w:p w14:paraId="69E43887" w14:textId="03F6D0DB" w:rsidR="00A734D2" w:rsidRDefault="00A734D2" w:rsidP="0022559E">
      <w:pPr>
        <w:rPr>
          <w:sz w:val="22"/>
          <w:szCs w:val="20"/>
        </w:rPr>
      </w:pPr>
      <w:r>
        <w:rPr>
          <w:sz w:val="22"/>
          <w:szCs w:val="20"/>
        </w:rPr>
        <w:t>The code for</w:t>
      </w:r>
      <w:r w:rsidR="001A79DE">
        <w:rPr>
          <w:sz w:val="22"/>
          <w:szCs w:val="20"/>
        </w:rPr>
        <w:t xml:space="preserve"> reproducing these results</w:t>
      </w:r>
      <w:r w:rsidR="00AB1206">
        <w:rPr>
          <w:sz w:val="22"/>
          <w:szCs w:val="20"/>
        </w:rPr>
        <w:t>, as well as that related to the ablation studies</w:t>
      </w:r>
      <w:r w:rsidR="003244F7">
        <w:rPr>
          <w:sz w:val="22"/>
          <w:szCs w:val="20"/>
        </w:rPr>
        <w:t>,</w:t>
      </w:r>
      <w:r w:rsidR="00AB1206">
        <w:rPr>
          <w:sz w:val="22"/>
          <w:szCs w:val="20"/>
        </w:rPr>
        <w:t xml:space="preserve"> can be found in the training and evaluation scripts respectively.</w:t>
      </w:r>
    </w:p>
    <w:p w14:paraId="4FFD2C96" w14:textId="67E6FEBE" w:rsidR="004B5617" w:rsidRDefault="00AB1206" w:rsidP="0022559E">
      <w:pPr>
        <w:rPr>
          <w:sz w:val="22"/>
          <w:szCs w:val="20"/>
        </w:rPr>
      </w:pPr>
      <w:r>
        <w:rPr>
          <w:sz w:val="22"/>
          <w:szCs w:val="20"/>
        </w:rPr>
        <w:t xml:space="preserve">All in all, this </w:t>
      </w:r>
      <w:r w:rsidR="00824455">
        <w:rPr>
          <w:sz w:val="22"/>
          <w:szCs w:val="20"/>
        </w:rPr>
        <w:t>project</w:t>
      </w:r>
      <w:r>
        <w:rPr>
          <w:sz w:val="22"/>
          <w:szCs w:val="20"/>
        </w:rPr>
        <w:t xml:space="preserve"> has really helped </w:t>
      </w:r>
      <w:r w:rsidR="003244F7">
        <w:rPr>
          <w:sz w:val="22"/>
          <w:szCs w:val="20"/>
        </w:rPr>
        <w:t xml:space="preserve">me </w:t>
      </w:r>
      <w:r w:rsidR="00824455">
        <w:rPr>
          <w:sz w:val="22"/>
          <w:szCs w:val="20"/>
        </w:rPr>
        <w:t xml:space="preserve">deepen my understanding of neural networks, especially of CNNs. I have really enjoyed it </w:t>
      </w:r>
      <w:r w:rsidR="004B5617" w:rsidRPr="004B561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7F0219">
        <w:rPr>
          <w:sz w:val="22"/>
          <w:szCs w:val="20"/>
        </w:rPr>
        <w:t>.</w:t>
      </w:r>
    </w:p>
    <w:p w14:paraId="28392A95" w14:textId="1E3B40BC" w:rsidR="0022559E" w:rsidRPr="0022559E" w:rsidRDefault="003D1324" w:rsidP="0022559E">
      <w:pPr>
        <w:rPr>
          <w:sz w:val="22"/>
          <w:szCs w:val="20"/>
        </w:rPr>
      </w:pPr>
      <w:r w:rsidRPr="003D1324">
        <w:rPr>
          <w:noProof/>
        </w:rPr>
        <w:t xml:space="preserve"> </w:t>
      </w:r>
    </w:p>
    <w:sectPr w:rsidR="0022559E" w:rsidRPr="0022559E" w:rsidSect="00A67285">
      <w:headerReference w:type="default" r:id="rId45"/>
      <w:footerReference w:type="default" r:id="rId46"/>
      <w:headerReference w:type="first" r:id="rId47"/>
      <w:footerReference w:type="first" r:id="rId48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C2F0B" w14:textId="77777777" w:rsidR="00634989" w:rsidRDefault="00634989" w:rsidP="005A20E2">
      <w:pPr>
        <w:spacing w:after="0"/>
      </w:pPr>
      <w:r>
        <w:separator/>
      </w:r>
    </w:p>
    <w:p w14:paraId="0A65B1EF" w14:textId="77777777" w:rsidR="00634989" w:rsidRDefault="00634989"/>
    <w:p w14:paraId="7A67D7E4" w14:textId="77777777" w:rsidR="00634989" w:rsidRDefault="00634989" w:rsidP="009B4773"/>
    <w:p w14:paraId="7CD23D43" w14:textId="77777777" w:rsidR="00634989" w:rsidRDefault="00634989" w:rsidP="00513832"/>
  </w:endnote>
  <w:endnote w:type="continuationSeparator" w:id="0">
    <w:p w14:paraId="1670CBC4" w14:textId="77777777" w:rsidR="00634989" w:rsidRDefault="00634989" w:rsidP="005A20E2">
      <w:pPr>
        <w:spacing w:after="0"/>
      </w:pPr>
      <w:r>
        <w:continuationSeparator/>
      </w:r>
    </w:p>
    <w:p w14:paraId="0045E5B0" w14:textId="77777777" w:rsidR="00634989" w:rsidRDefault="00634989"/>
    <w:p w14:paraId="14894F5B" w14:textId="77777777" w:rsidR="00634989" w:rsidRDefault="00634989" w:rsidP="009B4773"/>
    <w:p w14:paraId="72B6154C" w14:textId="77777777" w:rsidR="00634989" w:rsidRDefault="00634989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DA78B" w14:textId="2CB1DAE9" w:rsidR="00B57756" w:rsidRPr="00F8411A" w:rsidRDefault="00634989" w:rsidP="00F8411A">
    <w:pPr>
      <w:pStyle w:val="Footer"/>
    </w:pPr>
    <w:sdt>
      <w:sdtPr>
        <w:alias w:val="Report Date"/>
        <w:tag w:val=""/>
        <w:id w:val="-1485464670"/>
        <w:placeholder>
          <w:docPart w:val="46B8D47FD1D947EAA4899EC7D28E3BEA"/>
        </w:placeholder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Content>
        <w:r w:rsidR="007F0219">
          <w:t>Paula Castro</w:t>
        </w:r>
      </w:sdtContent>
    </w:sdt>
    <w:r w:rsidR="00B57756" w:rsidRPr="00F8411A">
      <w:tab/>
    </w:r>
    <w:r w:rsidR="00B57756" w:rsidRPr="00F8411A">
      <w:fldChar w:fldCharType="begin"/>
    </w:r>
    <w:r w:rsidR="00B57756" w:rsidRPr="00F8411A">
      <w:instrText xml:space="preserve"> PAGE   \* MERGEFORMAT </w:instrText>
    </w:r>
    <w:r w:rsidR="00B57756" w:rsidRPr="00F8411A">
      <w:fldChar w:fldCharType="separate"/>
    </w:r>
    <w:r w:rsidR="00B57756" w:rsidRPr="00F8411A">
      <w:t>1</w:t>
    </w:r>
    <w:r w:rsidR="00B57756" w:rsidRPr="00F8411A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D3C07" w14:textId="73C48892" w:rsidR="00151AFF" w:rsidRPr="00F8411A" w:rsidRDefault="00151AFF" w:rsidP="005854DB">
    <w:pPr>
      <w:pStyle w:val="Footer"/>
    </w:pPr>
    <w:r>
      <w:t>June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177D8" w14:textId="77777777" w:rsidR="00634989" w:rsidRDefault="00634989" w:rsidP="005A20E2">
      <w:pPr>
        <w:spacing w:after="0"/>
      </w:pPr>
      <w:r>
        <w:separator/>
      </w:r>
    </w:p>
    <w:p w14:paraId="351F64EC" w14:textId="77777777" w:rsidR="00634989" w:rsidRDefault="00634989"/>
    <w:p w14:paraId="106F8834" w14:textId="77777777" w:rsidR="00634989" w:rsidRDefault="00634989" w:rsidP="009B4773"/>
    <w:p w14:paraId="21C8FDE5" w14:textId="77777777" w:rsidR="00634989" w:rsidRDefault="00634989" w:rsidP="00513832"/>
  </w:footnote>
  <w:footnote w:type="continuationSeparator" w:id="0">
    <w:p w14:paraId="2724B459" w14:textId="77777777" w:rsidR="00634989" w:rsidRDefault="00634989" w:rsidP="005A20E2">
      <w:pPr>
        <w:spacing w:after="0"/>
      </w:pPr>
      <w:r>
        <w:continuationSeparator/>
      </w:r>
    </w:p>
    <w:p w14:paraId="46278B1B" w14:textId="77777777" w:rsidR="00634989" w:rsidRDefault="00634989"/>
    <w:p w14:paraId="76105D4D" w14:textId="77777777" w:rsidR="00634989" w:rsidRDefault="00634989" w:rsidP="009B4773"/>
    <w:p w14:paraId="6CD852A6" w14:textId="77777777" w:rsidR="00634989" w:rsidRDefault="00634989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DC492" w14:textId="766D91C0" w:rsidR="005854DB" w:rsidRPr="005854DB" w:rsidRDefault="00634989" w:rsidP="00A67285">
    <w:pPr>
      <w:pStyle w:val="Header"/>
    </w:pPr>
    <w:sdt>
      <w:sdtPr>
        <w:rPr>
          <w:rStyle w:val="SubtleEmphasis"/>
        </w:rPr>
        <w:alias w:val="Title"/>
        <w:tag w:val=""/>
        <w:id w:val="1367024086"/>
        <w:placeholder>
          <w:docPart w:val="FD3EFB5900CC416DB1DFBE82EBAAC77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r w:rsidR="00151AFF">
          <w:rPr>
            <w:rStyle w:val="SubtleEmphasis"/>
          </w:rPr>
          <w:t>Recognizing Masked Faces</w:t>
        </w:r>
      </w:sdtContent>
    </w:sdt>
    <w:r w:rsidR="005854DB" w:rsidRPr="00A67285">
      <w:rPr>
        <w:rStyle w:val="SubtleEmphasis"/>
      </w:rPr>
      <w:br/>
    </w:r>
    <w:sdt>
      <w:sdtPr>
        <w:alias w:val="Subtitle"/>
        <w:tag w:val=""/>
        <w:id w:val="1852067448"/>
        <w:placeholder>
          <w:docPart w:val="D084A50337FC4ECFB039E7A08BEBCE8A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Content>
        <w:r w:rsidR="00151AFF">
          <w:t>ICPBL Project - Introduction to AI</w:t>
        </w:r>
      </w:sdtContent>
    </w:sdt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6A1A5543" wp14:editId="0F45E9E6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F0CDA1">
                          <a:alpha val="50000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19188DB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1A554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" fillcolor="#f0cda1" stroked="f">
              <v:fill opacity="32896f"/>
              <v:textbox inset="20mm,8mm">
                <w:txbxContent>
                  <w:p w14:paraId="219188DB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221C4" w14:textId="6885DE86" w:rsidR="005854DB" w:rsidRDefault="005854DB" w:rsidP="00151AFF">
    <w:pPr>
      <w:pStyle w:val="Header"/>
      <w:spacing w:after="0"/>
      <w:jc w:val="right"/>
      <w:rPr>
        <w:noProof/>
        <w:color w:val="FFFFFF" w:themeColor="background1"/>
      </w:rPr>
    </w:pPr>
    <w:r w:rsidRPr="00151AFF">
      <w:rPr>
        <w:noProof/>
        <w:color w:val="FFFFFF" w:themeColor="background1"/>
      </w:rPr>
      <w:drawing>
        <wp:anchor distT="0" distB="0" distL="114300" distR="114300" simplePos="0" relativeHeight="251698176" behindDoc="1" locked="0" layoutInCell="1" allowOverlap="1" wp14:anchorId="082AC804" wp14:editId="6C48026A">
          <wp:simplePos x="0" y="0"/>
          <wp:positionH relativeFrom="column">
            <wp:posOffset>-797560</wp:posOffset>
          </wp:positionH>
          <wp:positionV relativeFrom="paragraph">
            <wp:posOffset>-410210</wp:posOffset>
          </wp:positionV>
          <wp:extent cx="7996799" cy="2282808"/>
          <wp:effectExtent l="0" t="0" r="4445" b="3810"/>
          <wp:wrapNone/>
          <wp:docPr id="5" name="Picture 5" descr="People's hands and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58" t="15387" r="1918" b="21961"/>
                  <a:stretch/>
                </pic:blipFill>
                <pic:spPr bwMode="auto">
                  <a:xfrm>
                    <a:off x="0" y="0"/>
                    <a:ext cx="8008772" cy="228622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51AFF" w:rsidRPr="00151AFF">
      <w:rPr>
        <w:noProof/>
        <w:color w:val="FFFFFF" w:themeColor="background1"/>
      </w:rPr>
      <w:t>Castro Sanchez, Paula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D06C61"/>
    <w:multiLevelType w:val="hybridMultilevel"/>
    <w:tmpl w:val="35406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2397055">
    <w:abstractNumId w:val="3"/>
  </w:num>
  <w:num w:numId="2" w16cid:durableId="1414164860">
    <w:abstractNumId w:val="4"/>
  </w:num>
  <w:num w:numId="3" w16cid:durableId="654141186">
    <w:abstractNumId w:val="2"/>
  </w:num>
  <w:num w:numId="4" w16cid:durableId="1125542935">
    <w:abstractNumId w:val="5"/>
  </w:num>
  <w:num w:numId="5" w16cid:durableId="1836215720">
    <w:abstractNumId w:val="1"/>
  </w:num>
  <w:num w:numId="6" w16cid:durableId="561065102">
    <w:abstractNumId w:val="6"/>
  </w:num>
  <w:num w:numId="7" w16cid:durableId="424959945">
    <w:abstractNumId w:val="0"/>
  </w:num>
  <w:num w:numId="8" w16cid:durableId="164161743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AFF"/>
    <w:rsid w:val="0000092E"/>
    <w:rsid w:val="00012A83"/>
    <w:rsid w:val="000136FC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8750A"/>
    <w:rsid w:val="000900B6"/>
    <w:rsid w:val="000A5C2A"/>
    <w:rsid w:val="000A649E"/>
    <w:rsid w:val="000A7626"/>
    <w:rsid w:val="000B5DA2"/>
    <w:rsid w:val="000C1C28"/>
    <w:rsid w:val="000C5872"/>
    <w:rsid w:val="000E0979"/>
    <w:rsid w:val="000E1544"/>
    <w:rsid w:val="000E3EFD"/>
    <w:rsid w:val="00102475"/>
    <w:rsid w:val="001155CE"/>
    <w:rsid w:val="001225D9"/>
    <w:rsid w:val="00124370"/>
    <w:rsid w:val="00151AFF"/>
    <w:rsid w:val="00160392"/>
    <w:rsid w:val="00171A53"/>
    <w:rsid w:val="00175A14"/>
    <w:rsid w:val="001A5429"/>
    <w:rsid w:val="001A79DE"/>
    <w:rsid w:val="001B0AC2"/>
    <w:rsid w:val="001C33B5"/>
    <w:rsid w:val="001D1C22"/>
    <w:rsid w:val="001D633A"/>
    <w:rsid w:val="001D7A22"/>
    <w:rsid w:val="001E11F1"/>
    <w:rsid w:val="001E1E58"/>
    <w:rsid w:val="00206719"/>
    <w:rsid w:val="00207484"/>
    <w:rsid w:val="0022559E"/>
    <w:rsid w:val="00240312"/>
    <w:rsid w:val="00247B17"/>
    <w:rsid w:val="00252E4A"/>
    <w:rsid w:val="002548D3"/>
    <w:rsid w:val="002642A8"/>
    <w:rsid w:val="00276447"/>
    <w:rsid w:val="002955AB"/>
    <w:rsid w:val="002A137B"/>
    <w:rsid w:val="002A634A"/>
    <w:rsid w:val="002C2D6B"/>
    <w:rsid w:val="002E252C"/>
    <w:rsid w:val="002F5F91"/>
    <w:rsid w:val="002F6EC1"/>
    <w:rsid w:val="0031130D"/>
    <w:rsid w:val="00314A6F"/>
    <w:rsid w:val="003244F7"/>
    <w:rsid w:val="003268C8"/>
    <w:rsid w:val="00334394"/>
    <w:rsid w:val="00340CDE"/>
    <w:rsid w:val="003454EE"/>
    <w:rsid w:val="00347AF5"/>
    <w:rsid w:val="00353455"/>
    <w:rsid w:val="00360F98"/>
    <w:rsid w:val="00362478"/>
    <w:rsid w:val="00372A5A"/>
    <w:rsid w:val="00374421"/>
    <w:rsid w:val="00383C60"/>
    <w:rsid w:val="00390956"/>
    <w:rsid w:val="003A1203"/>
    <w:rsid w:val="003B3CC9"/>
    <w:rsid w:val="003B5758"/>
    <w:rsid w:val="003D1324"/>
    <w:rsid w:val="003D495E"/>
    <w:rsid w:val="003D59A7"/>
    <w:rsid w:val="003E78A7"/>
    <w:rsid w:val="003F0714"/>
    <w:rsid w:val="003F13B0"/>
    <w:rsid w:val="003F5F4A"/>
    <w:rsid w:val="003F7166"/>
    <w:rsid w:val="003F7A85"/>
    <w:rsid w:val="00403423"/>
    <w:rsid w:val="00413CB8"/>
    <w:rsid w:val="00416AAF"/>
    <w:rsid w:val="004262DD"/>
    <w:rsid w:val="0042646F"/>
    <w:rsid w:val="00435096"/>
    <w:rsid w:val="004411FB"/>
    <w:rsid w:val="00443212"/>
    <w:rsid w:val="00455CD4"/>
    <w:rsid w:val="00493EC0"/>
    <w:rsid w:val="00495909"/>
    <w:rsid w:val="004A4DD3"/>
    <w:rsid w:val="004B5251"/>
    <w:rsid w:val="004B5617"/>
    <w:rsid w:val="004C0453"/>
    <w:rsid w:val="004C7B3E"/>
    <w:rsid w:val="004D3B0D"/>
    <w:rsid w:val="004F2622"/>
    <w:rsid w:val="00501532"/>
    <w:rsid w:val="00513832"/>
    <w:rsid w:val="00526C37"/>
    <w:rsid w:val="00531F0B"/>
    <w:rsid w:val="00533047"/>
    <w:rsid w:val="005776C7"/>
    <w:rsid w:val="00577B45"/>
    <w:rsid w:val="00582B9A"/>
    <w:rsid w:val="005854DB"/>
    <w:rsid w:val="00586864"/>
    <w:rsid w:val="005919AF"/>
    <w:rsid w:val="005A20E2"/>
    <w:rsid w:val="005A2450"/>
    <w:rsid w:val="005A71DF"/>
    <w:rsid w:val="005B6A1A"/>
    <w:rsid w:val="005B713F"/>
    <w:rsid w:val="005D2146"/>
    <w:rsid w:val="005F6388"/>
    <w:rsid w:val="006232FB"/>
    <w:rsid w:val="006329E1"/>
    <w:rsid w:val="00633E73"/>
    <w:rsid w:val="00634989"/>
    <w:rsid w:val="00640FD5"/>
    <w:rsid w:val="00647054"/>
    <w:rsid w:val="00654B4B"/>
    <w:rsid w:val="00655308"/>
    <w:rsid w:val="00664450"/>
    <w:rsid w:val="00685554"/>
    <w:rsid w:val="00685B4E"/>
    <w:rsid w:val="00690B6B"/>
    <w:rsid w:val="006936EB"/>
    <w:rsid w:val="006A0642"/>
    <w:rsid w:val="006B2383"/>
    <w:rsid w:val="006C1C2F"/>
    <w:rsid w:val="006D0144"/>
    <w:rsid w:val="006E3FC8"/>
    <w:rsid w:val="006F38DB"/>
    <w:rsid w:val="007157EF"/>
    <w:rsid w:val="00721C45"/>
    <w:rsid w:val="007278E1"/>
    <w:rsid w:val="0073670F"/>
    <w:rsid w:val="00740FCE"/>
    <w:rsid w:val="00753E67"/>
    <w:rsid w:val="00760325"/>
    <w:rsid w:val="0076071C"/>
    <w:rsid w:val="00766580"/>
    <w:rsid w:val="00784AB5"/>
    <w:rsid w:val="0078501A"/>
    <w:rsid w:val="00785A74"/>
    <w:rsid w:val="007B17C4"/>
    <w:rsid w:val="007B1F5A"/>
    <w:rsid w:val="007B3AB6"/>
    <w:rsid w:val="007B5AFF"/>
    <w:rsid w:val="007C136F"/>
    <w:rsid w:val="007C5AF4"/>
    <w:rsid w:val="007D40E3"/>
    <w:rsid w:val="007D5767"/>
    <w:rsid w:val="007F0219"/>
    <w:rsid w:val="007F793B"/>
    <w:rsid w:val="00813EC8"/>
    <w:rsid w:val="00817F8C"/>
    <w:rsid w:val="00824455"/>
    <w:rsid w:val="00825B6D"/>
    <w:rsid w:val="0083428B"/>
    <w:rsid w:val="008346A2"/>
    <w:rsid w:val="00835C16"/>
    <w:rsid w:val="00845DAD"/>
    <w:rsid w:val="00862E3A"/>
    <w:rsid w:val="0086407C"/>
    <w:rsid w:val="008647D9"/>
    <w:rsid w:val="00876F99"/>
    <w:rsid w:val="008820B3"/>
    <w:rsid w:val="00886169"/>
    <w:rsid w:val="0089410F"/>
    <w:rsid w:val="008965F6"/>
    <w:rsid w:val="008A2B5E"/>
    <w:rsid w:val="008B470A"/>
    <w:rsid w:val="008B5619"/>
    <w:rsid w:val="008C2243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45A0"/>
    <w:rsid w:val="009B3416"/>
    <w:rsid w:val="009B35B5"/>
    <w:rsid w:val="009B4773"/>
    <w:rsid w:val="009D2556"/>
    <w:rsid w:val="009D785D"/>
    <w:rsid w:val="00A3042F"/>
    <w:rsid w:val="00A630FD"/>
    <w:rsid w:val="00A67285"/>
    <w:rsid w:val="00A734D2"/>
    <w:rsid w:val="00A74908"/>
    <w:rsid w:val="00A91213"/>
    <w:rsid w:val="00A960DC"/>
    <w:rsid w:val="00AA29B1"/>
    <w:rsid w:val="00AA387F"/>
    <w:rsid w:val="00AA66D7"/>
    <w:rsid w:val="00AB1206"/>
    <w:rsid w:val="00AC3653"/>
    <w:rsid w:val="00AE0241"/>
    <w:rsid w:val="00AE5008"/>
    <w:rsid w:val="00B052DE"/>
    <w:rsid w:val="00B10109"/>
    <w:rsid w:val="00B26302"/>
    <w:rsid w:val="00B37B3B"/>
    <w:rsid w:val="00B4337B"/>
    <w:rsid w:val="00B44C47"/>
    <w:rsid w:val="00B55C7B"/>
    <w:rsid w:val="00B57756"/>
    <w:rsid w:val="00B57F4F"/>
    <w:rsid w:val="00B7636D"/>
    <w:rsid w:val="00B80CF1"/>
    <w:rsid w:val="00BA2A38"/>
    <w:rsid w:val="00BA31C4"/>
    <w:rsid w:val="00BB02E6"/>
    <w:rsid w:val="00BC0665"/>
    <w:rsid w:val="00BC2FED"/>
    <w:rsid w:val="00BC464F"/>
    <w:rsid w:val="00BD0C60"/>
    <w:rsid w:val="00BF38A2"/>
    <w:rsid w:val="00C17BCF"/>
    <w:rsid w:val="00C3246A"/>
    <w:rsid w:val="00C65564"/>
    <w:rsid w:val="00CA61D8"/>
    <w:rsid w:val="00CC093C"/>
    <w:rsid w:val="00CD1D98"/>
    <w:rsid w:val="00CF1267"/>
    <w:rsid w:val="00CF32C9"/>
    <w:rsid w:val="00D13200"/>
    <w:rsid w:val="00D26769"/>
    <w:rsid w:val="00D26C2E"/>
    <w:rsid w:val="00D27AF8"/>
    <w:rsid w:val="00D52058"/>
    <w:rsid w:val="00D5710F"/>
    <w:rsid w:val="00D6543F"/>
    <w:rsid w:val="00D73298"/>
    <w:rsid w:val="00D74E0C"/>
    <w:rsid w:val="00D94688"/>
    <w:rsid w:val="00DA6808"/>
    <w:rsid w:val="00DB5A2E"/>
    <w:rsid w:val="00DC0528"/>
    <w:rsid w:val="00DC1104"/>
    <w:rsid w:val="00DC1485"/>
    <w:rsid w:val="00DC7466"/>
    <w:rsid w:val="00DC7E1C"/>
    <w:rsid w:val="00DE65A2"/>
    <w:rsid w:val="00DF2DCC"/>
    <w:rsid w:val="00E01D0E"/>
    <w:rsid w:val="00E10825"/>
    <w:rsid w:val="00E16215"/>
    <w:rsid w:val="00E21FB0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B23D7"/>
    <w:rsid w:val="00EC4BCD"/>
    <w:rsid w:val="00EE52B1"/>
    <w:rsid w:val="00F217D3"/>
    <w:rsid w:val="00F30383"/>
    <w:rsid w:val="00F33F5E"/>
    <w:rsid w:val="00F60840"/>
    <w:rsid w:val="00F66649"/>
    <w:rsid w:val="00F752C7"/>
    <w:rsid w:val="00F75B86"/>
    <w:rsid w:val="00F77933"/>
    <w:rsid w:val="00F8411A"/>
    <w:rsid w:val="00F86249"/>
    <w:rsid w:val="00FB5B57"/>
    <w:rsid w:val="00FC1405"/>
    <w:rsid w:val="00FE02C4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1C28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475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347AF5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685B4E"/>
    <w:pPr>
      <w:numPr>
        <w:numId w:val="6"/>
      </w:numPr>
      <w:spacing w:before="0" w:line="276" w:lineRule="auto"/>
    </w:pPr>
  </w:style>
  <w:style w:type="character" w:styleId="Strong">
    <w:name w:val="Strong"/>
    <w:basedOn w:val="DefaultParagraphFont"/>
    <w:uiPriority w:val="22"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rsid w:val="00685B4E"/>
    <w:pPr>
      <w:numPr>
        <w:ilvl w:val="1"/>
        <w:numId w:val="6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2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header" Target="header2.xml"/><Relationship Id="rId50" Type="http://schemas.openxmlformats.org/officeDocument/2006/relationships/glossaryDocument" Target="glossary/document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footer" Target="footer2.xml"/><Relationship Id="rId8" Type="http://schemas.openxmlformats.org/officeDocument/2006/relationships/settings" Target="settings.xml"/><Relationship Id="rId51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a\AppData\Roaming\Microsoft\Templates\Lista%20de%20comprobaci&#243;n%20de%20inicio%20de%20empresa%20desde%20casa.dotx" TargetMode="External"/></Relationships>
</file>

<file path=word/glossary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../customXml/item8.xml"/><Relationship Id="rId7" Type="http://schemas.openxmlformats.org/officeDocument/2006/relationships/webSettings" Target="webSettings.xml"/><Relationship Id="rId2" Type="http://schemas.openxmlformats.org/officeDocument/2006/relationships/customXml" Target="../../customXml/item7.xml"/><Relationship Id="rId1" Type="http://schemas.openxmlformats.org/officeDocument/2006/relationships/customXml" Target="../../customXml/item6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customXml" Target="../../customXml/item9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6B8D47FD1D947EAA4899EC7D28E3B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FAEB00-EEB3-4BB7-9E56-87D3015C9B9F}"/>
      </w:docPartPr>
      <w:docPartBody>
        <w:p w:rsidR="00583224" w:rsidRDefault="00583224">
          <w:pPr>
            <w:pStyle w:val="46B8D47FD1D947EAA4899EC7D28E3BEA"/>
          </w:pPr>
          <w:r w:rsidRPr="005854DB">
            <w:t>HOME-BASED AGENCY</w:t>
          </w:r>
        </w:p>
      </w:docPartBody>
    </w:docPart>
    <w:docPart>
      <w:docPartPr>
        <w:name w:val="D7977C3157D94986BE68977D1EA9ED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300F04-2203-4819-9635-D6591C6643E1}"/>
      </w:docPartPr>
      <w:docPartBody>
        <w:p w:rsidR="00583224" w:rsidRDefault="00583224">
          <w:pPr>
            <w:pStyle w:val="D7977C3157D94986BE68977D1EA9ED8A"/>
          </w:pPr>
          <w:r w:rsidRPr="005854DB">
            <w:t>Startup Checklist</w:t>
          </w:r>
        </w:p>
      </w:docPartBody>
    </w:docPart>
    <w:docPart>
      <w:docPartPr>
        <w:name w:val="FD3EFB5900CC416DB1DFBE82EBAAC7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B7DFE9-B32C-4344-B2F8-D01BFA6ADA95}"/>
      </w:docPartPr>
      <w:docPartBody>
        <w:p w:rsidR="00583224" w:rsidRDefault="00583224">
          <w:pPr>
            <w:pStyle w:val="FD3EFB5900CC416DB1DFBE82EBAAC770"/>
          </w:pPr>
          <w:r w:rsidRPr="00685B4E">
            <w:t>Conduct a personal evaluation to determine why you want to start a business.</w:t>
          </w:r>
        </w:p>
      </w:docPartBody>
    </w:docPart>
    <w:docPart>
      <w:docPartPr>
        <w:name w:val="D084A50337FC4ECFB039E7A08BEBCE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45BE19-106E-416C-8B31-9B1DBD154ED4}"/>
      </w:docPartPr>
      <w:docPartBody>
        <w:p w:rsidR="00583224" w:rsidRDefault="00583224">
          <w:pPr>
            <w:pStyle w:val="D084A50337FC4ECFB039E7A08BEBCE8A"/>
          </w:pPr>
          <w:r w:rsidRPr="00685B4E">
            <w:t>Create a business plan: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224"/>
    <w:rsid w:val="0058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B8D47FD1D947EAA4899EC7D28E3BEA">
    <w:name w:val="46B8D47FD1D947EAA4899EC7D28E3BEA"/>
  </w:style>
  <w:style w:type="paragraph" w:customStyle="1" w:styleId="D7977C3157D94986BE68977D1EA9ED8A">
    <w:name w:val="D7977C3157D94986BE68977D1EA9ED8A"/>
  </w:style>
  <w:style w:type="paragraph" w:customStyle="1" w:styleId="697C63A52FF54B1F9522CACC4E0ADDEC">
    <w:name w:val="697C63A52FF54B1F9522CACC4E0ADDEC"/>
  </w:style>
  <w:style w:type="paragraph" w:customStyle="1" w:styleId="FD3EFB5900CC416DB1DFBE82EBAAC770">
    <w:name w:val="FD3EFB5900CC416DB1DFBE82EBAAC770"/>
  </w:style>
  <w:style w:type="paragraph" w:customStyle="1" w:styleId="D084A50337FC4ECFB039E7A08BEBCE8A">
    <w:name w:val="D084A50337FC4ECFB039E7A08BEBCE8A"/>
  </w:style>
  <w:style w:type="paragraph" w:customStyle="1" w:styleId="545D9D85FB694E2E973B71D93DBB099A">
    <w:name w:val="545D9D85FB694E2E973B71D93DBB099A"/>
  </w:style>
  <w:style w:type="paragraph" w:customStyle="1" w:styleId="E5B0CD4C0E974C8F87571B169F9143C4">
    <w:name w:val="E5B0CD4C0E974C8F87571B169F9143C4"/>
  </w:style>
  <w:style w:type="paragraph" w:customStyle="1" w:styleId="087F77046B0C44E989B9218368FDD92C">
    <w:name w:val="087F77046B0C44E989B9218368FDD92C"/>
  </w:style>
  <w:style w:type="paragraph" w:customStyle="1" w:styleId="31CC3F52E936444DB05488999E1971A6">
    <w:name w:val="31CC3F52E936444DB05488999E1971A6"/>
  </w:style>
  <w:style w:type="paragraph" w:customStyle="1" w:styleId="C2D768FD65574D47B69F0C989FBD79D8">
    <w:name w:val="C2D768FD65574D47B69F0C989FBD79D8"/>
  </w:style>
  <w:style w:type="paragraph" w:customStyle="1" w:styleId="147D577CD5134598A836A4957832909D">
    <w:name w:val="147D577CD5134598A836A4957832909D"/>
  </w:style>
  <w:style w:type="paragraph" w:customStyle="1" w:styleId="9515A920477143F6B71B0174EFA76266">
    <w:name w:val="9515A920477143F6B71B0174EFA76266"/>
  </w:style>
  <w:style w:type="paragraph" w:customStyle="1" w:styleId="FD0EE963475A4A1DAA539BB68E4B850A">
    <w:name w:val="FD0EE963475A4A1DAA539BB68E4B850A"/>
  </w:style>
  <w:style w:type="paragraph" w:customStyle="1" w:styleId="87FE7139C99140CE9860CBE36A036C91">
    <w:name w:val="87FE7139C99140CE9860CBE36A036C91"/>
  </w:style>
  <w:style w:type="paragraph" w:customStyle="1" w:styleId="C7BD4FF882F74135A71167D5B51E511F">
    <w:name w:val="C7BD4FF882F74135A71167D5B51E511F"/>
  </w:style>
  <w:style w:type="paragraph" w:customStyle="1" w:styleId="6177DD48E34C4D4188EDBC4F083637D9">
    <w:name w:val="6177DD48E34C4D4188EDBC4F083637D9"/>
  </w:style>
  <w:style w:type="paragraph" w:customStyle="1" w:styleId="106BBB1B9F3C4C7AB31F1A9AF87BF604">
    <w:name w:val="106BBB1B9F3C4C7AB31F1A9AF87BF604"/>
  </w:style>
  <w:style w:type="paragraph" w:customStyle="1" w:styleId="8C2B433481124788AFFDEF2DCA1CD28A">
    <w:name w:val="8C2B433481124788AFFDEF2DCA1CD28A"/>
  </w:style>
  <w:style w:type="paragraph" w:customStyle="1" w:styleId="D46159D98489414D90FC137F4150D260">
    <w:name w:val="D46159D98489414D90FC137F4150D260"/>
  </w:style>
  <w:style w:type="paragraph" w:customStyle="1" w:styleId="39B1B341189E40D1B0716793C49CA3F4">
    <w:name w:val="39B1B341189E40D1B0716793C49CA3F4"/>
  </w:style>
  <w:style w:type="paragraph" w:customStyle="1" w:styleId="78A32CA8E18643979B1D1768391AA65B">
    <w:name w:val="78A32CA8E18643979B1D1768391AA65B"/>
  </w:style>
  <w:style w:type="paragraph" w:customStyle="1" w:styleId="AE4EC62EEF6B4FBB8F05BB06CA67CE1E">
    <w:name w:val="AE4EC62EEF6B4FBB8F05BB06CA67CE1E"/>
  </w:style>
  <w:style w:type="paragraph" w:customStyle="1" w:styleId="57A0FC164F87466A8BE08E007037522E">
    <w:name w:val="57A0FC164F87466A8BE08E007037522E"/>
  </w:style>
  <w:style w:type="paragraph" w:customStyle="1" w:styleId="DC55FB01109349D0B9295D2C5832D04A">
    <w:name w:val="DC55FB01109349D0B9295D2C5832D04A"/>
  </w:style>
  <w:style w:type="paragraph" w:customStyle="1" w:styleId="68D4832FEFB2406687210C7460604A6E">
    <w:name w:val="68D4832FEFB2406687210C7460604A6E"/>
  </w:style>
  <w:style w:type="paragraph" w:customStyle="1" w:styleId="1A40D38681E948D1BBD97024D757A801">
    <w:name w:val="1A40D38681E948D1BBD97024D757A801"/>
  </w:style>
  <w:style w:type="paragraph" w:customStyle="1" w:styleId="A643D512CBD2496A8021C1DFB6CA6F39">
    <w:name w:val="A643D512CBD2496A8021C1DFB6CA6F39"/>
  </w:style>
  <w:style w:type="paragraph" w:customStyle="1" w:styleId="53CB8C81CF474FB6B4C034EB6A4671FC">
    <w:name w:val="53CB8C81CF474FB6B4C034EB6A4671FC"/>
  </w:style>
  <w:style w:type="paragraph" w:customStyle="1" w:styleId="D2DE852ADDD44216A1A061209A685122">
    <w:name w:val="D2DE852ADDD44216A1A061209A685122"/>
  </w:style>
  <w:style w:type="paragraph" w:customStyle="1" w:styleId="AD314550683749669C97FEB1D0748A64">
    <w:name w:val="AD314550683749669C97FEB1D0748A64"/>
  </w:style>
  <w:style w:type="paragraph" w:customStyle="1" w:styleId="D97C1C1FB72B4C94A41ED86DC3DE2C64">
    <w:name w:val="D97C1C1FB72B4C94A41ED86DC3DE2C64"/>
  </w:style>
  <w:style w:type="paragraph" w:customStyle="1" w:styleId="4F731E49E0554155988C10F2B46C8982">
    <w:name w:val="4F731E49E0554155988C10F2B46C8982"/>
  </w:style>
  <w:style w:type="paragraph" w:customStyle="1" w:styleId="98AC27D075D9453EB91A5B02803CDBC1">
    <w:name w:val="98AC27D075D9453EB91A5B02803CDBC1"/>
  </w:style>
  <w:style w:type="paragraph" w:customStyle="1" w:styleId="5E426153B833472AA9AD5050E796090A">
    <w:name w:val="5E426153B833472AA9AD5050E796090A"/>
  </w:style>
  <w:style w:type="paragraph" w:customStyle="1" w:styleId="724961E80CC74E648FBD9D7D3F7A2D7F">
    <w:name w:val="724961E80CC74E648FBD9D7D3F7A2D7F"/>
  </w:style>
  <w:style w:type="paragraph" w:customStyle="1" w:styleId="6C717FDB8C1B47768A7A487024FE3182">
    <w:name w:val="6C717FDB8C1B47768A7A487024FE3182"/>
  </w:style>
  <w:style w:type="paragraph" w:customStyle="1" w:styleId="D96974C663B54F40898FF01CA6E18C40">
    <w:name w:val="D96974C663B54F40898FF01CA6E18C40"/>
  </w:style>
  <w:style w:type="paragraph" w:customStyle="1" w:styleId="71C022FBAF13487B9BEB9EECA978E3B8">
    <w:name w:val="71C022FBAF13487B9BEB9EECA978E3B8"/>
  </w:style>
  <w:style w:type="paragraph" w:customStyle="1" w:styleId="D064888067524BAC98CEB4FFDE70750C">
    <w:name w:val="D064888067524BAC98CEB4FFDE70750C"/>
  </w:style>
  <w:style w:type="paragraph" w:customStyle="1" w:styleId="01C3ED78E3DE49B2A6C1FEAE3AC0C67D">
    <w:name w:val="01C3ED78E3DE49B2A6C1FEAE3AC0C67D"/>
  </w:style>
  <w:style w:type="paragraph" w:customStyle="1" w:styleId="63EE8CF280BC43008E56AEEA7DAD918B">
    <w:name w:val="63EE8CF280BC43008E56AEEA7DAD918B"/>
  </w:style>
  <w:style w:type="paragraph" w:customStyle="1" w:styleId="ED04F7BF366247008E5F35C628AB584D">
    <w:name w:val="ED04F7BF366247008E5F35C628AB584D"/>
  </w:style>
  <w:style w:type="paragraph" w:customStyle="1" w:styleId="503393B08A86463393B1C491E296B3F6">
    <w:name w:val="503393B08A86463393B1C491E296B3F6"/>
  </w:style>
  <w:style w:type="paragraph" w:customStyle="1" w:styleId="B41FF22223DD4D37BD01952904857953">
    <w:name w:val="B41FF22223DD4D37BD01952904857953"/>
  </w:style>
  <w:style w:type="paragraph" w:customStyle="1" w:styleId="6128907BE1B84B65966490590576A325">
    <w:name w:val="6128907BE1B84B65966490590576A325"/>
  </w:style>
  <w:style w:type="paragraph" w:customStyle="1" w:styleId="6E7E91C4C53A452393E0545CC0B16A54">
    <w:name w:val="6E7E91C4C53A452393E0545CC0B16A54"/>
  </w:style>
  <w:style w:type="paragraph" w:customStyle="1" w:styleId="FAC740FD1EF247D78BF747CDE1FDBB7A">
    <w:name w:val="FAC740FD1EF247D78BF747CDE1FDBB7A"/>
  </w:style>
  <w:style w:type="paragraph" w:customStyle="1" w:styleId="7E01A86DF7A749269A0879EDEE6E13DA">
    <w:name w:val="7E01A86DF7A749269A0879EDEE6E13DA"/>
  </w:style>
  <w:style w:type="paragraph" w:customStyle="1" w:styleId="60A19E743FEE4E529FBBD03D08815044">
    <w:name w:val="60A19E743FEE4E529FBBD03D08815044"/>
  </w:style>
  <w:style w:type="paragraph" w:customStyle="1" w:styleId="8C71BBF090F942FE87EC20754E878FA2">
    <w:name w:val="8C71BBF090F942FE87EC20754E878FA2"/>
  </w:style>
  <w:style w:type="paragraph" w:customStyle="1" w:styleId="A8DB6AE3FD52400298B6E5628B897DE8">
    <w:name w:val="A8DB6AE3FD52400298B6E5628B897DE8"/>
  </w:style>
  <w:style w:type="paragraph" w:customStyle="1" w:styleId="2F8DC1E368274511853DB71ED58157B5">
    <w:name w:val="2F8DC1E368274511853DB71ED58157B5"/>
  </w:style>
  <w:style w:type="paragraph" w:customStyle="1" w:styleId="1D0828C467D44AE284F1765D5316869C">
    <w:name w:val="1D0828C467D44AE284F1765D5316869C"/>
  </w:style>
  <w:style w:type="paragraph" w:customStyle="1" w:styleId="3FAFD923556E4AC38C2D2904D47A8397">
    <w:name w:val="3FAFD923556E4AC38C2D2904D47A8397"/>
  </w:style>
  <w:style w:type="paragraph" w:customStyle="1" w:styleId="44B61EEDB644456196A5C5F94B3E1A5A">
    <w:name w:val="44B61EEDB644456196A5C5F94B3E1A5A"/>
  </w:style>
  <w:style w:type="paragraph" w:customStyle="1" w:styleId="0FF391D4D4E84F0992C5B9D2BA6BB093">
    <w:name w:val="0FF391D4D4E84F0992C5B9D2BA6BB093"/>
  </w:style>
  <w:style w:type="paragraph" w:customStyle="1" w:styleId="B7E543EB3FBB4AF5A8869A93D1D34CD7">
    <w:name w:val="B7E543EB3FBB4AF5A8869A93D1D34CD7"/>
  </w:style>
  <w:style w:type="paragraph" w:customStyle="1" w:styleId="3AF18A8E91B14EAA826DD362F35190CF">
    <w:name w:val="3AF18A8E91B14EAA826DD362F35190CF"/>
  </w:style>
  <w:style w:type="paragraph" w:customStyle="1" w:styleId="2EC34FCFC0664B7EAAEF3D078039B77D">
    <w:name w:val="2EC34FCFC0664B7EAAEF3D078039B77D"/>
  </w:style>
  <w:style w:type="paragraph" w:customStyle="1" w:styleId="C5E01D94CD9040028B882E195F950A78">
    <w:name w:val="C5E01D94CD9040028B882E195F950A78"/>
  </w:style>
  <w:style w:type="paragraph" w:customStyle="1" w:styleId="580488EA32D14FE09ECB3FD3640B27C8">
    <w:name w:val="580488EA32D14FE09ECB3FD3640B27C8"/>
  </w:style>
  <w:style w:type="paragraph" w:customStyle="1" w:styleId="C64EB34F5BDA4F63BFF25CC92A085141">
    <w:name w:val="C64EB34F5BDA4F63BFF25CC92A085141"/>
  </w:style>
  <w:style w:type="paragraph" w:customStyle="1" w:styleId="5F4D913DD06A487FB7136D68A4DD78BB">
    <w:name w:val="5F4D913DD06A487FB7136D68A4DD78BB"/>
  </w:style>
  <w:style w:type="paragraph" w:customStyle="1" w:styleId="82E76CB019F942D8A5FB0AF28C9507E8">
    <w:name w:val="82E76CB019F942D8A5FB0AF28C9507E8"/>
  </w:style>
  <w:style w:type="paragraph" w:customStyle="1" w:styleId="63FE8E0B4DA249A8A86C69A4E1334648">
    <w:name w:val="63FE8E0B4DA249A8A86C69A4E1334648"/>
  </w:style>
  <w:style w:type="paragraph" w:customStyle="1" w:styleId="293510EFBA1D410F9303F96EF363EAD3">
    <w:name w:val="293510EFBA1D410F9303F96EF363EAD3"/>
  </w:style>
  <w:style w:type="paragraph" w:customStyle="1" w:styleId="600D093C0DC64EF0B135773A3ECE2ED5">
    <w:name w:val="600D093C0DC64EF0B135773A3ECE2ED5"/>
  </w:style>
  <w:style w:type="paragraph" w:customStyle="1" w:styleId="45785CACDEB949939051E0C28C6E9432">
    <w:name w:val="45785CACDEB949939051E0C28C6E9432"/>
  </w:style>
  <w:style w:type="paragraph" w:customStyle="1" w:styleId="110566F9AC374280A816D7D6C5DE6F54">
    <w:name w:val="110566F9AC374280A816D7D6C5DE6F54"/>
  </w:style>
  <w:style w:type="paragraph" w:customStyle="1" w:styleId="A36CCFCB2439420D83D463C1D4EA6322">
    <w:name w:val="A36CCFCB2439420D83D463C1D4EA6322"/>
  </w:style>
  <w:style w:type="paragraph" w:customStyle="1" w:styleId="CE8DD24AF19B4AF5A104AC02AABF997E">
    <w:name w:val="CE8DD24AF19B4AF5A104AC02AABF997E"/>
  </w:style>
  <w:style w:type="paragraph" w:customStyle="1" w:styleId="B1F262DC3AF740A7978086005356558E">
    <w:name w:val="B1F262DC3AF740A7978086005356558E"/>
  </w:style>
  <w:style w:type="paragraph" w:customStyle="1" w:styleId="DA72470FE8DA4D068D2A80721EB5FD33">
    <w:name w:val="DA72470FE8DA4D068D2A80721EB5FD33"/>
  </w:style>
  <w:style w:type="paragraph" w:customStyle="1" w:styleId="DF10A8E335A94B7EAE6F1D22DAA0056E">
    <w:name w:val="DF10A8E335A94B7EAE6F1D22DAA0056E"/>
  </w:style>
  <w:style w:type="paragraph" w:customStyle="1" w:styleId="BCFA346A807B466E870C18AF6E3F10DA">
    <w:name w:val="BCFA346A807B466E870C18AF6E3F10DA"/>
  </w:style>
  <w:style w:type="paragraph" w:customStyle="1" w:styleId="ABA0AFEFFD29430789CA9827BEC4D339">
    <w:name w:val="ABA0AFEFFD29430789CA9827BEC4D339"/>
  </w:style>
  <w:style w:type="paragraph" w:customStyle="1" w:styleId="4D2D3E451CBA440199241C9661C4C485">
    <w:name w:val="4D2D3E451CBA440199241C9661C4C485"/>
  </w:style>
  <w:style w:type="paragraph" w:customStyle="1" w:styleId="A089433185A24271A16A0FF0449B6D75">
    <w:name w:val="A089433185A24271A16A0FF0449B6D75"/>
  </w:style>
  <w:style w:type="paragraph" w:customStyle="1" w:styleId="3BDA6D773A854602AFDD8E9828BE669D">
    <w:name w:val="3BDA6D773A854602AFDD8E9828BE669D"/>
  </w:style>
  <w:style w:type="paragraph" w:customStyle="1" w:styleId="C292AC32D7B84CDEB405F93FA9883087">
    <w:name w:val="C292AC32D7B84CDEB405F93FA9883087"/>
  </w:style>
  <w:style w:type="paragraph" w:customStyle="1" w:styleId="C567F17800134803AA9458C6E5AC5246">
    <w:name w:val="C567F17800134803AA9458C6E5AC5246"/>
  </w:style>
  <w:style w:type="paragraph" w:customStyle="1" w:styleId="8A4AE741F97F4897814A7C0F53CF7B69">
    <w:name w:val="8A4AE741F97F4897814A7C0F53CF7B69"/>
  </w:style>
  <w:style w:type="paragraph" w:customStyle="1" w:styleId="4C543D6FBA2342F4B137CE62251FFBE7">
    <w:name w:val="4C543D6FBA2342F4B137CE62251FFBE7"/>
  </w:style>
  <w:style w:type="paragraph" w:customStyle="1" w:styleId="D769AD3BB3DC417D84AEAE7C609DB93E">
    <w:name w:val="D769AD3BB3DC417D84AEAE7C609DB93E"/>
  </w:style>
  <w:style w:type="paragraph" w:customStyle="1" w:styleId="799AC590C21F4A4EAB0CB631B8CFB814">
    <w:name w:val="799AC590C21F4A4EAB0CB631B8CFB814"/>
  </w:style>
  <w:style w:type="paragraph" w:customStyle="1" w:styleId="AFE33592FCE74F5CA730602FED8D706A">
    <w:name w:val="AFE33592FCE74F5CA730602FED8D706A"/>
  </w:style>
  <w:style w:type="paragraph" w:customStyle="1" w:styleId="F196D7A4B98149CE9B8C252D89458630">
    <w:name w:val="F196D7A4B98149CE9B8C252D89458630"/>
  </w:style>
  <w:style w:type="paragraph" w:customStyle="1" w:styleId="D01AC3DE08574FD289F30271298FF1AE">
    <w:name w:val="D01AC3DE08574FD289F30271298FF1AE"/>
  </w:style>
  <w:style w:type="paragraph" w:customStyle="1" w:styleId="ECD07289F11A418882847A17A8CC8B33">
    <w:name w:val="ECD07289F11A418882847A17A8CC8B33"/>
  </w:style>
  <w:style w:type="paragraph" w:customStyle="1" w:styleId="40187B40A93645E6BFE532FA40ED31F0">
    <w:name w:val="40187B40A93645E6BFE532FA40ED31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CoverPageProperties xmlns="http://schemas.microsoft.com/office/2006/coverPageProps">
  <PublishDate>Paula Castro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8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9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E37A00-9097-4418-AAC3-EE764BD194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E9D665E-9F2B-4523-84BE-A4382ED531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63BC185-8E20-4ACF-97AA-9CAB70B391C8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F6DF1BE-4256-448F-A640-C9F03A0B7CCD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D7E37A00-9097-4418-AAC3-EE764BD194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7.xml><?xml version="1.0" encoding="utf-8"?>
<ds:datastoreItem xmlns:ds="http://schemas.openxmlformats.org/officeDocument/2006/customXml" ds:itemID="{8E9D665E-9F2B-4523-84BE-A4382ED531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8.xml><?xml version="1.0" encoding="utf-8"?>
<ds:datastoreItem xmlns:ds="http://schemas.openxmlformats.org/officeDocument/2006/customXml" ds:itemID="{163BC185-8E20-4ACF-97AA-9CAB70B391C8}">
  <ds:schemaRefs>
    <ds:schemaRef ds:uri="http://schemas.microsoft.com/sharepoint/v3/contenttype/forms"/>
  </ds:schemaRefs>
</ds:datastoreItem>
</file>

<file path=customXml/itemProps9.xml><?xml version="1.0" encoding="utf-8"?>
<ds:datastoreItem xmlns:ds="http://schemas.openxmlformats.org/officeDocument/2006/customXml" ds:itemID="{5F6DF1BE-4256-448F-A640-C9F03A0B7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Lista de comprobación de inicio de empresa desde casa.dotx</Template>
  <TotalTime>0</TotalTime>
  <Pages>3</Pages>
  <Words>835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Recognizing Masked Faces</vt:lpstr>
    </vt:vector>
  </TitlesOfParts>
  <Company/>
  <LinksUpToDate>false</LinksUpToDate>
  <CharactersWithSpaces>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Recognizing Masked Faces</dc:title>
  <dc:subject/>
  <dc:creator/>
  <cp:keywords/>
  <dc:description/>
  <cp:lastModifiedBy/>
  <cp:revision>1</cp:revision>
  <dcterms:created xsi:type="dcterms:W3CDTF">2022-06-07T03:58:00Z</dcterms:created>
  <dcterms:modified xsi:type="dcterms:W3CDTF">2022-06-09T14:11:00Z</dcterms:modified>
  <cp:contentStatus>ICPBL Project - Introduction to AI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